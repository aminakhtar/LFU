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1320" w:rsidRDefault="00873254" w:rsidP="003844ED">
      <w:pPr>
        <w:pStyle w:val="NameHeader"/>
      </w:pPr>
      <w:r>
        <w:t>Getting Started Guide</w:t>
      </w:r>
    </w:p>
    <w:p w:rsidR="00CE0CED" w:rsidRDefault="00CE2BC8" w:rsidP="003844ED">
      <w:pPr>
        <w:pStyle w:val="Headerinfo"/>
        <w:spacing w:line="240" w:lineRule="auto"/>
        <w:rPr>
          <w:b/>
        </w:rPr>
      </w:pPr>
      <w:r>
        <w:rPr>
          <w:b/>
        </w:rPr>
        <w:t>Load File Utility (LFU)</w:t>
      </w:r>
    </w:p>
    <w:p w:rsidR="00E05C7F" w:rsidRPr="00712245" w:rsidRDefault="00E05C7F" w:rsidP="003969F6">
      <w:pPr>
        <w:pStyle w:val="SectionHeading"/>
        <w:pBdr>
          <w:top w:val="single" w:sz="4" w:space="1" w:color="95D600"/>
          <w:bottom w:val="single" w:sz="4" w:space="1" w:color="95D600"/>
        </w:pBdr>
        <w:shd w:val="clear" w:color="auto" w:fill="95D600"/>
        <w:rPr>
          <w:sz w:val="22"/>
        </w:rPr>
      </w:pPr>
    </w:p>
    <w:p w:rsidR="00CE0CED" w:rsidRDefault="00CE0CED" w:rsidP="00413364">
      <w:pPr>
        <w:pStyle w:val="GeneralBodyText"/>
        <w:tabs>
          <w:tab w:val="clear" w:pos="360"/>
          <w:tab w:val="clear" w:pos="720"/>
          <w:tab w:val="clear" w:pos="1080"/>
          <w:tab w:val="clear" w:pos="1440"/>
        </w:tabs>
        <w:spacing w:line="276" w:lineRule="auto"/>
      </w:pPr>
    </w:p>
    <w:p w:rsidR="00CE0CED" w:rsidRDefault="00CE0CED" w:rsidP="00CE0CED">
      <w:pPr>
        <w:rPr>
          <w:b/>
          <w:sz w:val="28"/>
          <w:szCs w:val="28"/>
          <w:u w:val="single"/>
        </w:rPr>
      </w:pPr>
      <w:r w:rsidRPr="00BE3D59">
        <w:rPr>
          <w:b/>
          <w:sz w:val="28"/>
          <w:szCs w:val="28"/>
          <w:u w:val="single"/>
        </w:rPr>
        <w:t>Opening the application</w:t>
      </w:r>
    </w:p>
    <w:p w:rsidR="00CE0CED" w:rsidRPr="00BE3D59" w:rsidRDefault="00CE0CED" w:rsidP="00CE0CED">
      <w:pPr>
        <w:rPr>
          <w:b/>
          <w:sz w:val="28"/>
          <w:szCs w:val="28"/>
          <w:u w:val="single"/>
        </w:rPr>
      </w:pPr>
    </w:p>
    <w:p w:rsidR="00CE0CED" w:rsidRDefault="00961272" w:rsidP="00CE0CED">
      <w:r>
        <w:t>Double-click</w:t>
      </w:r>
      <w:r w:rsidR="00CE0CED">
        <w:t xml:space="preserve"> the </w:t>
      </w:r>
      <w:r w:rsidR="00CE2BC8">
        <w:t>LFU.exe</w:t>
      </w:r>
      <w:r w:rsidR="00CE0CED">
        <w:t xml:space="preserve"> </w:t>
      </w:r>
      <w:r w:rsidR="00A45DF2">
        <w:t>shortcut</w:t>
      </w:r>
      <w:r w:rsidR="00CE0CED">
        <w:t xml:space="preserve"> on your desktop:</w:t>
      </w:r>
    </w:p>
    <w:p w:rsidR="00CE0CED" w:rsidRDefault="00CE2BC8" w:rsidP="00961272">
      <w:pPr>
        <w:jc w:val="center"/>
      </w:pPr>
      <w:r w:rsidRPr="00CE2BC8">
        <w:rPr>
          <w:noProof/>
        </w:rPr>
        <w:drawing>
          <wp:anchor distT="0" distB="0" distL="114300" distR="114300" simplePos="0" relativeHeight="251659264" behindDoc="0" locked="0" layoutInCell="1" allowOverlap="1">
            <wp:simplePos x="0" y="0"/>
            <wp:positionH relativeFrom="column">
              <wp:posOffset>2838450</wp:posOffset>
            </wp:positionH>
            <wp:positionV relativeFrom="paragraph">
              <wp:posOffset>142875</wp:posOffset>
            </wp:positionV>
            <wp:extent cx="733425" cy="647700"/>
            <wp:effectExtent l="19050" t="57150" r="104775" b="57150"/>
            <wp:wrapSquare wrapText="bothSides"/>
            <wp:docPr id="4" name="Picture 4" descr="\\islncidifls01\LawGeneral\USERS\AAKHTAR\Dev\Projects\LoadfileUtility_2016\06-07-16\LoadfileUtility_2.5\Doc\Short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slncidifls01\LawGeneral\USERS\AAKHTAR\Dev\Projects\LoadfileUtility_2016\06-07-16\LoadfileUtility_2.5\Doc\Shortcu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 cy="647700"/>
                    </a:xfrm>
                    <a:prstGeom prst="rect">
                      <a:avLst/>
                    </a:prstGeom>
                    <a:noFill/>
                    <a:ln>
                      <a:noFill/>
                    </a:ln>
                    <a:effectLst>
                      <a:outerShdw blurRad="50800" dist="38100" algn="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CE2BC8" w:rsidRDefault="00CE2BC8" w:rsidP="00CE0CED"/>
    <w:p w:rsidR="00CE2BC8" w:rsidRDefault="00CE2BC8" w:rsidP="00CE0CED"/>
    <w:p w:rsidR="00CE2BC8" w:rsidRDefault="00CE2BC8" w:rsidP="00CE0CED"/>
    <w:p w:rsidR="00CE2BC8" w:rsidRDefault="00CE2BC8" w:rsidP="00CE0CED"/>
    <w:p w:rsidR="00CE0CED" w:rsidRDefault="00CE0CED" w:rsidP="00CE0CED">
      <w:r>
        <w:t>The user inter</w:t>
      </w:r>
      <w:r w:rsidR="00961272">
        <w:t>face is displayed</w:t>
      </w:r>
      <w:r>
        <w:t>:</w:t>
      </w:r>
    </w:p>
    <w:p w:rsidR="00961272" w:rsidRDefault="00961272" w:rsidP="00CE0CED"/>
    <w:p w:rsidR="00961272" w:rsidRDefault="00CE2BC8" w:rsidP="00961272">
      <w:pPr>
        <w:jc w:val="center"/>
      </w:pPr>
      <w:r w:rsidRPr="00CE2BC8">
        <w:rPr>
          <w:noProof/>
        </w:rPr>
        <w:drawing>
          <wp:anchor distT="0" distB="0" distL="114300" distR="114300" simplePos="0" relativeHeight="251661312" behindDoc="0" locked="0" layoutInCell="1" allowOverlap="1">
            <wp:simplePos x="0" y="0"/>
            <wp:positionH relativeFrom="column">
              <wp:posOffset>295275</wp:posOffset>
            </wp:positionH>
            <wp:positionV relativeFrom="paragraph">
              <wp:posOffset>238125</wp:posOffset>
            </wp:positionV>
            <wp:extent cx="5939790" cy="3048635"/>
            <wp:effectExtent l="19050" t="57150" r="99060" b="56515"/>
            <wp:wrapSquare wrapText="bothSides"/>
            <wp:docPr id="6" name="Picture 6" descr="\\islncidifls01\LawGeneral\USERS\AAKHTAR\Dev\Projects\LoadfileUtility_2016\06-07-16\LoadfileUtility_2.5\Doc\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slncidifls01\LawGeneral\USERS\AAKHTAR\Dev\Projects\LoadfileUtility_2016\06-07-16\LoadfileUtility_2.5\Doc\Mai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3048635"/>
                    </a:xfrm>
                    <a:prstGeom prst="rect">
                      <a:avLst/>
                    </a:prstGeom>
                    <a:noFill/>
                    <a:ln>
                      <a:noFill/>
                    </a:ln>
                    <a:effectLst>
                      <a:outerShdw blurRad="50800" dist="38100" algn="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C505E5" w:rsidRDefault="00C505E5" w:rsidP="00CE0CED">
      <w:pPr>
        <w:rPr>
          <w:b/>
          <w:u w:val="single"/>
        </w:rPr>
      </w:pPr>
    </w:p>
    <w:p w:rsidR="00CE0CED" w:rsidRPr="00A657B6" w:rsidRDefault="00CE0CED" w:rsidP="00CE0CED">
      <w:pPr>
        <w:rPr>
          <w:b/>
          <w:u w:val="single"/>
        </w:rPr>
      </w:pPr>
      <w:r w:rsidRPr="00A657B6">
        <w:rPr>
          <w:b/>
          <w:u w:val="single"/>
        </w:rPr>
        <w:t>Control Descriptions:</w:t>
      </w:r>
    </w:p>
    <w:p w:rsidR="00CE0CED" w:rsidRDefault="006B7CFB" w:rsidP="006B7CFB">
      <w:pPr>
        <w:ind w:left="720"/>
      </w:pPr>
      <w:r>
        <w:rPr>
          <w:b/>
          <w:i/>
        </w:rPr>
        <w:t>Open</w:t>
      </w:r>
      <w:r w:rsidR="00CE0CED">
        <w:t xml:space="preserve"> </w:t>
      </w:r>
      <w:r w:rsidR="007412C5">
        <w:t>–</w:t>
      </w:r>
      <w:r w:rsidR="00CE0CED">
        <w:t xml:space="preserve"> </w:t>
      </w:r>
      <w:r w:rsidR="007412C5">
        <w:t xml:space="preserve">This </w:t>
      </w:r>
      <w:r>
        <w:t>button is for importing the load files into the application.</w:t>
      </w:r>
    </w:p>
    <w:p w:rsidR="006B7CFB" w:rsidRDefault="006B7CFB" w:rsidP="006B7CFB">
      <w:pPr>
        <w:ind w:left="720"/>
      </w:pPr>
      <w:r>
        <w:rPr>
          <w:b/>
          <w:i/>
        </w:rPr>
        <w:lastRenderedPageBreak/>
        <w:t>Platform Connect</w:t>
      </w:r>
      <w:r w:rsidRPr="006B7CFB">
        <w:t>:</w:t>
      </w:r>
      <w:r>
        <w:t xml:space="preserve"> This section is for connecting the application to Law platform.</w:t>
      </w:r>
    </w:p>
    <w:p w:rsidR="006B7CFB" w:rsidRDefault="006B7CFB" w:rsidP="006B7CFB">
      <w:pPr>
        <w:ind w:left="720"/>
      </w:pPr>
      <w:r>
        <w:rPr>
          <w:b/>
          <w:i/>
        </w:rPr>
        <w:t>Maint</w:t>
      </w:r>
      <w:r w:rsidRPr="006B7CFB">
        <w:t>:</w:t>
      </w:r>
      <w:r>
        <w:t xml:space="preserve"> In this section users can have access to temporary databases built from load files.</w:t>
      </w:r>
    </w:p>
    <w:p w:rsidR="006B7CFB" w:rsidRDefault="006B7CFB" w:rsidP="006B7CFB">
      <w:pPr>
        <w:ind w:left="720"/>
      </w:pPr>
      <w:r>
        <w:rPr>
          <w:b/>
          <w:i/>
        </w:rPr>
        <w:t>About</w:t>
      </w:r>
      <w:r w:rsidRPr="006B7CFB">
        <w:t>:</w:t>
      </w:r>
      <w:r>
        <w:t xml:space="preserve"> A help button and configuration file is located in this part.</w:t>
      </w:r>
    </w:p>
    <w:p w:rsidR="00CE0CED" w:rsidRDefault="00CE0CED" w:rsidP="00CE0CED"/>
    <w:p w:rsidR="00E04F90" w:rsidRDefault="00E04F90" w:rsidP="00CE0CED"/>
    <w:p w:rsidR="00CE0CED" w:rsidRPr="00BE3D59" w:rsidRDefault="003D2387" w:rsidP="00CE0CED">
      <w:pPr>
        <w:rPr>
          <w:b/>
          <w:sz w:val="28"/>
          <w:szCs w:val="28"/>
          <w:u w:val="single"/>
        </w:rPr>
      </w:pPr>
      <w:r>
        <w:rPr>
          <w:b/>
          <w:sz w:val="28"/>
          <w:szCs w:val="28"/>
          <w:u w:val="single"/>
        </w:rPr>
        <w:t>Opening a load file</w:t>
      </w:r>
    </w:p>
    <w:p w:rsidR="00D90976" w:rsidRDefault="00D90976" w:rsidP="00CE0CED"/>
    <w:p w:rsidR="00D90976" w:rsidRDefault="00D31456" w:rsidP="00D31456">
      <w:r>
        <w:t xml:space="preserve">Click on the Open button and select a flat file. </w:t>
      </w:r>
    </w:p>
    <w:p w:rsidR="00D31456" w:rsidRDefault="00D31456" w:rsidP="00D31456">
      <w:r w:rsidRPr="00D31456">
        <w:rPr>
          <w:noProof/>
        </w:rPr>
        <w:drawing>
          <wp:anchor distT="0" distB="0" distL="114300" distR="114300" simplePos="0" relativeHeight="251663360" behindDoc="0" locked="0" layoutInCell="1" allowOverlap="1">
            <wp:simplePos x="0" y="0"/>
            <wp:positionH relativeFrom="column">
              <wp:posOffset>295275</wp:posOffset>
            </wp:positionH>
            <wp:positionV relativeFrom="paragraph">
              <wp:posOffset>237490</wp:posOffset>
            </wp:positionV>
            <wp:extent cx="5935980" cy="3470910"/>
            <wp:effectExtent l="0" t="0" r="7620" b="0"/>
            <wp:wrapSquare wrapText="bothSides"/>
            <wp:docPr id="8" name="Picture 8" descr="\\islncidifls01\LawGeneral\USERS\AAKHTAR\Dev\Projects\LoadfileUtility_2016\06-07-16\LoadfileUtility_2.5\Doc\OpenWi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slncidifls01\LawGeneral\USERS\AAKHTAR\Dev\Projects\LoadfileUtility_2016\06-07-16\LoadfileUtility_2.5\Doc\OpenWin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470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0976" w:rsidRDefault="00D90976" w:rsidP="00D90976">
      <w:pPr>
        <w:jc w:val="center"/>
      </w:pPr>
    </w:p>
    <w:p w:rsidR="00961272" w:rsidRDefault="00961272" w:rsidP="00CE0CED"/>
    <w:p w:rsidR="00961272" w:rsidRDefault="00D31456" w:rsidP="00CE0CED">
      <w:r>
        <w:t>In this section, the load file can be imported completely or partially. Uses can skip importing unnecessary columns by clicking on Select Fields button.</w:t>
      </w:r>
    </w:p>
    <w:p w:rsidR="00D31456" w:rsidRDefault="00D31456" w:rsidP="00CE0CED">
      <w:r>
        <w:t>Preview section is built for looking at first few rows of the load file before loading the whole file into the application.</w:t>
      </w:r>
    </w:p>
    <w:p w:rsidR="00E04F90" w:rsidRDefault="00E04F90" w:rsidP="00CE0CED"/>
    <w:p w:rsidR="008D0198" w:rsidRDefault="008D0198" w:rsidP="00D90976">
      <w:pPr>
        <w:rPr>
          <w:b/>
          <w:sz w:val="28"/>
          <w:szCs w:val="28"/>
          <w:u w:val="single"/>
        </w:rPr>
      </w:pPr>
    </w:p>
    <w:p w:rsidR="00D90976" w:rsidRDefault="00D31456" w:rsidP="00D90976">
      <w:pPr>
        <w:rPr>
          <w:b/>
          <w:sz w:val="28"/>
          <w:szCs w:val="28"/>
          <w:u w:val="single"/>
        </w:rPr>
      </w:pPr>
      <w:r>
        <w:rPr>
          <w:b/>
          <w:sz w:val="28"/>
          <w:szCs w:val="28"/>
          <w:u w:val="single"/>
        </w:rPr>
        <w:lastRenderedPageBreak/>
        <w:t>Paging</w:t>
      </w:r>
    </w:p>
    <w:p w:rsidR="008D0198" w:rsidRPr="008D0198" w:rsidRDefault="008D0198" w:rsidP="00D90976">
      <w:pPr>
        <w:rPr>
          <w:bCs/>
          <w:sz w:val="28"/>
          <w:szCs w:val="28"/>
        </w:rPr>
      </w:pPr>
    </w:p>
    <w:p w:rsidR="00D31456" w:rsidRPr="008D0198" w:rsidRDefault="008D0198" w:rsidP="00520B72">
      <w:pPr>
        <w:rPr>
          <w:bCs/>
        </w:rPr>
      </w:pPr>
      <w:r>
        <w:rPr>
          <w:bCs/>
        </w:rPr>
        <w:t xml:space="preserve">On the top of each tab </w:t>
      </w:r>
      <w:r w:rsidR="00520B72">
        <w:rPr>
          <w:bCs/>
        </w:rPr>
        <w:t>the paging buttons are located</w:t>
      </w:r>
      <w:r>
        <w:rPr>
          <w:bCs/>
        </w:rPr>
        <w:t>. Users can pick how many rows should be visible in each page. After changing the number in the size text box and pressing the Tab we can see the rows in the data grid. However showing many rows are not recommended, it is possible to see all the rows in the load file here. The default value for each page is 500 rows each page.</w:t>
      </w:r>
    </w:p>
    <w:p w:rsidR="00984F4D" w:rsidRDefault="008D0198" w:rsidP="00984F4D">
      <w:r w:rsidRPr="008D0198">
        <w:rPr>
          <w:b/>
          <w:noProof/>
          <w:sz w:val="28"/>
          <w:szCs w:val="28"/>
          <w:u w:val="single"/>
        </w:rPr>
        <w:drawing>
          <wp:anchor distT="0" distB="0" distL="114300" distR="114300" simplePos="0" relativeHeight="251665408" behindDoc="0" locked="0" layoutInCell="1" allowOverlap="1" wp14:anchorId="68E1CEA3" wp14:editId="39C125D2">
            <wp:simplePos x="0" y="0"/>
            <wp:positionH relativeFrom="column">
              <wp:posOffset>0</wp:posOffset>
            </wp:positionH>
            <wp:positionV relativeFrom="paragraph">
              <wp:posOffset>95250</wp:posOffset>
            </wp:positionV>
            <wp:extent cx="3962400" cy="381000"/>
            <wp:effectExtent l="0" t="0" r="0" b="0"/>
            <wp:wrapSquare wrapText="bothSides"/>
            <wp:docPr id="17" name="Picture 17" descr="\\islncidifls01\LawGeneral\USERS\AAKHTAR\Dev\Projects\LoadfileUtility_2016\06-07-16\LoadfileUtility_2.5\Doc\Pa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slncidifls01\LawGeneral\USERS\AAKHTAR\Dev\Projects\LoadfileUtility_2016\06-07-16\LoadfileUtility_2.5\Doc\Pagin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240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4F4D" w:rsidRDefault="00984F4D" w:rsidP="00CE0CED"/>
    <w:p w:rsidR="00961272" w:rsidRDefault="00961272" w:rsidP="0071429A">
      <w:pPr>
        <w:jc w:val="center"/>
      </w:pPr>
    </w:p>
    <w:p w:rsidR="00984F4D" w:rsidRDefault="008D0198" w:rsidP="008D0198">
      <w:r>
        <w:t xml:space="preserve">Note: When we update a column using the SQL console or buttons, the change applies on all rows regardless of number of visible rows in each page. For example if we see the first 500 rows, and we update a column, we will update the whole 100,000 rows of the file. </w:t>
      </w:r>
    </w:p>
    <w:p w:rsidR="00EF68F7" w:rsidRDefault="00EF68F7" w:rsidP="0071429A">
      <w:pPr>
        <w:jc w:val="center"/>
      </w:pPr>
    </w:p>
    <w:p w:rsidR="00EF68F7" w:rsidRDefault="008D0198" w:rsidP="008D0198">
      <w:r>
        <w:t xml:space="preserve">With next and previous buttons we can </w:t>
      </w:r>
      <w:r w:rsidR="00DA2A1E">
        <w:t>go through all the rows in a load file</w:t>
      </w:r>
      <w:r w:rsidR="004E61AA">
        <w:t xml:space="preserve"> page by page</w:t>
      </w:r>
      <w:r w:rsidR="00DA2A1E">
        <w:t>.</w:t>
      </w:r>
    </w:p>
    <w:p w:rsidR="00EF68F7" w:rsidRDefault="00EF68F7" w:rsidP="0071429A">
      <w:pPr>
        <w:jc w:val="center"/>
      </w:pPr>
    </w:p>
    <w:p w:rsidR="00842D4B" w:rsidRPr="004E61AA" w:rsidRDefault="004E61AA" w:rsidP="00842D4B">
      <w:pPr>
        <w:rPr>
          <w:b/>
          <w:bCs/>
          <w:sz w:val="28"/>
          <w:szCs w:val="28"/>
          <w:u w:val="single"/>
        </w:rPr>
      </w:pPr>
      <w:r w:rsidRPr="004E61AA">
        <w:rPr>
          <w:b/>
          <w:bCs/>
          <w:sz w:val="28"/>
          <w:szCs w:val="28"/>
          <w:u w:val="single"/>
        </w:rPr>
        <w:t>SQL Console</w:t>
      </w:r>
    </w:p>
    <w:p w:rsidR="004E61AA" w:rsidRDefault="004E61AA" w:rsidP="00842D4B"/>
    <w:p w:rsidR="004E61AA" w:rsidRDefault="004E61AA" w:rsidP="0085768B">
      <w:r>
        <w:t xml:space="preserve">Since the flat file is loaded into a SQL table, users can run SQL Commands on the load files using SQL Console. One of the </w:t>
      </w:r>
      <w:r w:rsidR="00520B72">
        <w:t>most interesting</w:t>
      </w:r>
      <w:r>
        <w:t xml:space="preserve"> part of the application is having an intelliS</w:t>
      </w:r>
      <w:r w:rsidRPr="004E61AA">
        <w:t xml:space="preserve">ense </w:t>
      </w:r>
      <w:r>
        <w:t>in the SQL console! As you can see in the example, the SQL command box would suggest the reserved keywords as well as the name of the tables built from the load file names.</w:t>
      </w:r>
    </w:p>
    <w:p w:rsidR="004E61AA" w:rsidRDefault="004E61AA" w:rsidP="00842D4B">
      <w:r w:rsidRPr="004E61AA">
        <w:rPr>
          <w:noProof/>
        </w:rPr>
        <w:drawing>
          <wp:anchor distT="0" distB="0" distL="114300" distR="114300" simplePos="0" relativeHeight="251667456" behindDoc="0" locked="0" layoutInCell="1" allowOverlap="1">
            <wp:simplePos x="0" y="0"/>
            <wp:positionH relativeFrom="column">
              <wp:posOffset>0</wp:posOffset>
            </wp:positionH>
            <wp:positionV relativeFrom="paragraph">
              <wp:posOffset>238125</wp:posOffset>
            </wp:positionV>
            <wp:extent cx="5935345" cy="2466340"/>
            <wp:effectExtent l="0" t="0" r="8255" b="0"/>
            <wp:wrapSquare wrapText="bothSides"/>
            <wp:docPr id="18" name="Picture 18" descr="\\islncidifls01\LawGeneral\USERS\AAKHTAR\Dev\Projects\LoadfileUtility_2016\06-07-16\LoadfileUtility_2.5\Doc\SQLCons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slncidifls01\LawGeneral\USERS\AAKHTAR\Dev\Projects\LoadfileUtility_2016\06-07-16\LoadfileUtility_2.5\Doc\SQLConso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345" cy="2466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723E" w:rsidRDefault="0047723E" w:rsidP="0047723E">
      <w:pPr>
        <w:jc w:val="center"/>
      </w:pPr>
    </w:p>
    <w:p w:rsidR="004E61AA" w:rsidRDefault="004E61AA" w:rsidP="004E61AA">
      <w:r>
        <w:lastRenderedPageBreak/>
        <w:t>Users may save the result of their queries in a separate file.</w:t>
      </w:r>
    </w:p>
    <w:p w:rsidR="009C4FF7" w:rsidRDefault="009C4FF7" w:rsidP="004E61AA">
      <w:pPr>
        <w:rPr>
          <w:b/>
          <w:bCs/>
          <w:sz w:val="28"/>
          <w:szCs w:val="28"/>
          <w:u w:val="single"/>
        </w:rPr>
      </w:pPr>
    </w:p>
    <w:p w:rsidR="004E61AA" w:rsidRDefault="000A4BFB" w:rsidP="004E61AA">
      <w:pPr>
        <w:rPr>
          <w:b/>
          <w:bCs/>
          <w:sz w:val="28"/>
          <w:szCs w:val="28"/>
          <w:u w:val="single"/>
        </w:rPr>
      </w:pPr>
      <w:r w:rsidRPr="003E0B52">
        <w:rPr>
          <w:b/>
          <w:bCs/>
          <w:sz w:val="28"/>
          <w:szCs w:val="28"/>
          <w:u w:val="single"/>
        </w:rPr>
        <w:t>Drop</w:t>
      </w:r>
    </w:p>
    <w:p w:rsidR="009C4FF7" w:rsidRDefault="009C4FF7" w:rsidP="004E61AA">
      <w:pPr>
        <w:rPr>
          <w:b/>
          <w:bCs/>
          <w:sz w:val="28"/>
          <w:szCs w:val="28"/>
          <w:u w:val="single"/>
        </w:rPr>
      </w:pPr>
    </w:p>
    <w:p w:rsidR="009C4FF7" w:rsidRDefault="009C4FF7" w:rsidP="004E61AA">
      <w:r>
        <w:t>A column can be removed using the drop button.</w:t>
      </w:r>
      <w:r w:rsidR="00C8429C">
        <w:t xml:space="preserve"> Users should select the right column that should be removed from the combo box and press the drop button to remove the column from the data grid. After removing the column data grid is refreshed automatically and users can see the result immediately.</w:t>
      </w:r>
    </w:p>
    <w:p w:rsidR="00C8429C" w:rsidRPr="009C4FF7" w:rsidRDefault="00C8429C" w:rsidP="004E61AA">
      <w:r w:rsidRPr="00C8429C">
        <w:rPr>
          <w:noProof/>
        </w:rPr>
        <w:drawing>
          <wp:anchor distT="0" distB="0" distL="114300" distR="114300" simplePos="0" relativeHeight="251669504" behindDoc="0" locked="0" layoutInCell="1" allowOverlap="1">
            <wp:simplePos x="0" y="0"/>
            <wp:positionH relativeFrom="column">
              <wp:posOffset>0</wp:posOffset>
            </wp:positionH>
            <wp:positionV relativeFrom="paragraph">
              <wp:posOffset>237490</wp:posOffset>
            </wp:positionV>
            <wp:extent cx="2343150" cy="342900"/>
            <wp:effectExtent l="0" t="0" r="0" b="0"/>
            <wp:wrapSquare wrapText="bothSides"/>
            <wp:docPr id="19" name="Picture 19" descr="\\islncidifls01\LawGeneral\USERS\AAKHTAR\Dev\Projects\LoadfileUtility_2016\06-07-16\LoadfileUtility_2.5\Doc\D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slncidifls01\LawGeneral\USERS\AAKHTAR\Dev\Projects\LoadfileUtility_2016\06-07-16\LoadfileUtility_2.5\Doc\Dro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43150" cy="342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4FF7" w:rsidRPr="003E0B52" w:rsidRDefault="009C4FF7" w:rsidP="004E61AA">
      <w:pPr>
        <w:rPr>
          <w:b/>
          <w:bCs/>
          <w:sz w:val="28"/>
          <w:szCs w:val="28"/>
          <w:u w:val="single"/>
        </w:rPr>
      </w:pPr>
    </w:p>
    <w:p w:rsidR="00C8429C" w:rsidRDefault="00C8429C" w:rsidP="000A4BFB">
      <w:pPr>
        <w:rPr>
          <w:b/>
          <w:bCs/>
          <w:sz w:val="28"/>
          <w:szCs w:val="28"/>
          <w:u w:val="single"/>
        </w:rPr>
      </w:pPr>
    </w:p>
    <w:p w:rsidR="000A4BFB" w:rsidRDefault="000A4BFB" w:rsidP="000A4BFB">
      <w:pPr>
        <w:rPr>
          <w:b/>
          <w:bCs/>
          <w:sz w:val="28"/>
          <w:szCs w:val="28"/>
          <w:u w:val="single"/>
        </w:rPr>
      </w:pPr>
      <w:r w:rsidRPr="003E0B52">
        <w:rPr>
          <w:b/>
          <w:bCs/>
          <w:sz w:val="28"/>
          <w:szCs w:val="28"/>
          <w:u w:val="single"/>
        </w:rPr>
        <w:t>Add</w:t>
      </w:r>
    </w:p>
    <w:p w:rsidR="00593247" w:rsidRDefault="00593247" w:rsidP="000A4BFB">
      <w:pPr>
        <w:rPr>
          <w:b/>
          <w:bCs/>
          <w:sz w:val="28"/>
          <w:szCs w:val="28"/>
          <w:u w:val="single"/>
        </w:rPr>
      </w:pPr>
    </w:p>
    <w:p w:rsidR="00593247" w:rsidRDefault="00593247" w:rsidP="000A4BFB">
      <w:r>
        <w:t>After pressing add button, a window for adding more empty columns will pop-up. Users can type the column name and press enter to add it to the list of columns. After All columns are added, user can go ahead and press Ok.</w:t>
      </w:r>
    </w:p>
    <w:p w:rsidR="00593247" w:rsidRPr="00593247" w:rsidRDefault="00593247" w:rsidP="000A4BFB">
      <w:r w:rsidRPr="00593247">
        <w:rPr>
          <w:noProof/>
        </w:rPr>
        <w:drawing>
          <wp:anchor distT="0" distB="0" distL="114300" distR="114300" simplePos="0" relativeHeight="251671552" behindDoc="0" locked="0" layoutInCell="1" allowOverlap="1">
            <wp:simplePos x="0" y="0"/>
            <wp:positionH relativeFrom="column">
              <wp:posOffset>0</wp:posOffset>
            </wp:positionH>
            <wp:positionV relativeFrom="paragraph">
              <wp:posOffset>238125</wp:posOffset>
            </wp:positionV>
            <wp:extent cx="4105275" cy="2581275"/>
            <wp:effectExtent l="0" t="0" r="9525" b="9525"/>
            <wp:wrapSquare wrapText="bothSides"/>
            <wp:docPr id="20" name="Picture 20" descr="\\islncidifls01\LawGeneral\USERS\AAKHTAR\Dev\Projects\LoadfileUtility_2016\06-07-16\LoadfileUtility_2.5\Doc\Addcolum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slncidifls01\LawGeneral\USERS\AAKHTAR\Dev\Projects\LoadfileUtility_2016\06-07-16\LoadfileUtility_2.5\Doc\Addcolum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5275" cy="2581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3247" w:rsidRDefault="00593247" w:rsidP="000A4BFB">
      <w:pPr>
        <w:rPr>
          <w:b/>
          <w:bCs/>
          <w:sz w:val="28"/>
          <w:szCs w:val="28"/>
          <w:u w:val="single"/>
        </w:rPr>
      </w:pPr>
    </w:p>
    <w:p w:rsidR="00593247" w:rsidRDefault="00593247" w:rsidP="000A4BFB">
      <w:pPr>
        <w:rPr>
          <w:b/>
          <w:bCs/>
          <w:sz w:val="28"/>
          <w:szCs w:val="28"/>
          <w:u w:val="single"/>
        </w:rPr>
      </w:pPr>
    </w:p>
    <w:p w:rsidR="00593247" w:rsidRDefault="00593247" w:rsidP="000A4BFB">
      <w:pPr>
        <w:rPr>
          <w:b/>
          <w:bCs/>
          <w:sz w:val="28"/>
          <w:szCs w:val="28"/>
          <w:u w:val="single"/>
        </w:rPr>
      </w:pPr>
    </w:p>
    <w:p w:rsidR="00593247" w:rsidRDefault="00593247" w:rsidP="000A4BFB">
      <w:pPr>
        <w:rPr>
          <w:b/>
          <w:bCs/>
          <w:sz w:val="28"/>
          <w:szCs w:val="28"/>
          <w:u w:val="single"/>
        </w:rPr>
      </w:pPr>
    </w:p>
    <w:p w:rsidR="00593247" w:rsidRDefault="00593247" w:rsidP="000A4BFB">
      <w:pPr>
        <w:rPr>
          <w:b/>
          <w:bCs/>
          <w:sz w:val="28"/>
          <w:szCs w:val="28"/>
          <w:u w:val="single"/>
        </w:rPr>
      </w:pPr>
    </w:p>
    <w:p w:rsidR="00593247" w:rsidRDefault="00593247" w:rsidP="000A4BFB">
      <w:pPr>
        <w:rPr>
          <w:b/>
          <w:bCs/>
          <w:sz w:val="28"/>
          <w:szCs w:val="28"/>
          <w:u w:val="single"/>
        </w:rPr>
      </w:pPr>
    </w:p>
    <w:p w:rsidR="00593247" w:rsidRDefault="00593247" w:rsidP="000A4BFB">
      <w:pPr>
        <w:rPr>
          <w:b/>
          <w:bCs/>
          <w:sz w:val="28"/>
          <w:szCs w:val="28"/>
          <w:u w:val="single"/>
        </w:rPr>
      </w:pPr>
    </w:p>
    <w:p w:rsidR="00593247" w:rsidRDefault="00593247" w:rsidP="000A4BFB">
      <w:pPr>
        <w:rPr>
          <w:b/>
          <w:bCs/>
          <w:sz w:val="28"/>
          <w:szCs w:val="28"/>
          <w:u w:val="single"/>
        </w:rPr>
      </w:pPr>
    </w:p>
    <w:p w:rsidR="00593247" w:rsidRDefault="00593247" w:rsidP="000A4BFB">
      <w:pPr>
        <w:rPr>
          <w:b/>
          <w:bCs/>
          <w:sz w:val="28"/>
          <w:szCs w:val="28"/>
          <w:u w:val="single"/>
        </w:rPr>
      </w:pPr>
    </w:p>
    <w:p w:rsidR="00593247" w:rsidRDefault="00593247" w:rsidP="000A4BFB">
      <w:pPr>
        <w:rPr>
          <w:b/>
          <w:bCs/>
          <w:sz w:val="28"/>
          <w:szCs w:val="28"/>
          <w:u w:val="single"/>
        </w:rPr>
      </w:pPr>
    </w:p>
    <w:p w:rsidR="00593247" w:rsidRDefault="00593247" w:rsidP="000A4BFB"/>
    <w:p w:rsidR="00593247" w:rsidRDefault="00593247" w:rsidP="000A4BFB">
      <w:r>
        <w:t>All extra columns will appear in the data grid.</w:t>
      </w:r>
    </w:p>
    <w:p w:rsidR="00593247" w:rsidRDefault="00593247" w:rsidP="000A4BFB"/>
    <w:p w:rsidR="00593247" w:rsidRPr="00593247" w:rsidRDefault="00593247" w:rsidP="000A4BFB"/>
    <w:p w:rsidR="00593247" w:rsidRDefault="00593247" w:rsidP="000A4BFB">
      <w:pPr>
        <w:rPr>
          <w:b/>
          <w:bCs/>
          <w:sz w:val="28"/>
          <w:szCs w:val="28"/>
          <w:u w:val="single"/>
        </w:rPr>
      </w:pPr>
    </w:p>
    <w:p w:rsidR="00593247" w:rsidRDefault="00593247" w:rsidP="000A4BFB">
      <w:pPr>
        <w:rPr>
          <w:b/>
          <w:bCs/>
          <w:sz w:val="28"/>
          <w:szCs w:val="28"/>
          <w:u w:val="single"/>
        </w:rPr>
      </w:pPr>
      <w:r w:rsidRPr="00593247">
        <w:rPr>
          <w:noProof/>
        </w:rPr>
        <w:drawing>
          <wp:anchor distT="0" distB="0" distL="114300" distR="114300" simplePos="0" relativeHeight="251673600" behindDoc="0" locked="0" layoutInCell="1" allowOverlap="1" wp14:anchorId="79E79F3F" wp14:editId="45D52B9F">
            <wp:simplePos x="0" y="0"/>
            <wp:positionH relativeFrom="column">
              <wp:posOffset>219075</wp:posOffset>
            </wp:positionH>
            <wp:positionV relativeFrom="paragraph">
              <wp:posOffset>0</wp:posOffset>
            </wp:positionV>
            <wp:extent cx="2038350" cy="2009775"/>
            <wp:effectExtent l="0" t="0" r="0" b="9525"/>
            <wp:wrapSquare wrapText="bothSides"/>
            <wp:docPr id="21" name="Picture 21" descr="\\islncidifls01\LawGeneral\USERS\AAKHTAR\Dev\Projects\LoadfileUtility_2016\06-07-16\LoadfileUtility_2.5\Doc\AddCo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slncidifls01\LawGeneral\USERS\AAKHTAR\Dev\Projects\LoadfileUtility_2016\06-07-16\LoadfileUtility_2.5\Doc\AddCol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38350" cy="2009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3247" w:rsidRDefault="00593247" w:rsidP="000A4BFB">
      <w:pPr>
        <w:rPr>
          <w:b/>
          <w:bCs/>
          <w:sz w:val="28"/>
          <w:szCs w:val="28"/>
          <w:u w:val="single"/>
        </w:rPr>
      </w:pPr>
    </w:p>
    <w:p w:rsidR="00593247" w:rsidRDefault="00593247" w:rsidP="000A4BFB">
      <w:pPr>
        <w:rPr>
          <w:b/>
          <w:bCs/>
          <w:sz w:val="28"/>
          <w:szCs w:val="28"/>
          <w:u w:val="single"/>
        </w:rPr>
      </w:pPr>
    </w:p>
    <w:p w:rsidR="00593247" w:rsidRDefault="00593247" w:rsidP="000A4BFB">
      <w:pPr>
        <w:rPr>
          <w:b/>
          <w:bCs/>
          <w:sz w:val="28"/>
          <w:szCs w:val="28"/>
          <w:u w:val="single"/>
        </w:rPr>
      </w:pPr>
    </w:p>
    <w:p w:rsidR="00593247" w:rsidRDefault="00593247" w:rsidP="000A4BFB">
      <w:pPr>
        <w:rPr>
          <w:b/>
          <w:bCs/>
          <w:sz w:val="28"/>
          <w:szCs w:val="28"/>
          <w:u w:val="single"/>
        </w:rPr>
      </w:pPr>
    </w:p>
    <w:p w:rsidR="00593247" w:rsidRDefault="00593247" w:rsidP="000A4BFB">
      <w:pPr>
        <w:rPr>
          <w:b/>
          <w:bCs/>
          <w:sz w:val="28"/>
          <w:szCs w:val="28"/>
          <w:u w:val="single"/>
        </w:rPr>
      </w:pPr>
    </w:p>
    <w:p w:rsidR="00593247" w:rsidRDefault="00593247" w:rsidP="000A4BFB">
      <w:pPr>
        <w:rPr>
          <w:b/>
          <w:bCs/>
          <w:sz w:val="28"/>
          <w:szCs w:val="28"/>
          <w:u w:val="single"/>
        </w:rPr>
      </w:pPr>
    </w:p>
    <w:p w:rsidR="00593247" w:rsidRDefault="00593247" w:rsidP="000A4BFB">
      <w:pPr>
        <w:rPr>
          <w:b/>
          <w:bCs/>
          <w:sz w:val="28"/>
          <w:szCs w:val="28"/>
          <w:u w:val="single"/>
        </w:rPr>
      </w:pPr>
    </w:p>
    <w:p w:rsidR="00593247" w:rsidRDefault="00593247" w:rsidP="000A4BFB">
      <w:pPr>
        <w:rPr>
          <w:b/>
          <w:bCs/>
          <w:sz w:val="28"/>
          <w:szCs w:val="28"/>
          <w:u w:val="single"/>
        </w:rPr>
      </w:pPr>
    </w:p>
    <w:p w:rsidR="000A4BFB" w:rsidRPr="003E0B52" w:rsidRDefault="003E0B52" w:rsidP="000A4BFB">
      <w:pPr>
        <w:rPr>
          <w:b/>
          <w:bCs/>
          <w:sz w:val="28"/>
          <w:szCs w:val="28"/>
          <w:u w:val="single"/>
        </w:rPr>
      </w:pPr>
      <w:r w:rsidRPr="003E0B52">
        <w:rPr>
          <w:b/>
          <w:bCs/>
          <w:sz w:val="28"/>
          <w:szCs w:val="28"/>
          <w:u w:val="single"/>
        </w:rPr>
        <w:t>Sort/Refresh</w:t>
      </w:r>
    </w:p>
    <w:p w:rsidR="00B97D0E" w:rsidRDefault="00B97D0E" w:rsidP="000A4BFB"/>
    <w:p w:rsidR="00B97D0E" w:rsidRDefault="00715315" w:rsidP="00715315">
      <w:pPr>
        <w:rPr>
          <w:b/>
          <w:bCs/>
          <w:sz w:val="28"/>
          <w:szCs w:val="28"/>
          <w:u w:val="single"/>
        </w:rPr>
      </w:pPr>
      <w:r>
        <w:t>The Sort/Refresh button refreshes the view and it shows the changes that we made in back end.</w:t>
      </w:r>
      <w:r w:rsidR="001F0BFB">
        <w:t xml:space="preserve"> After updating the load file press this button to see the result in the data grid.</w:t>
      </w:r>
    </w:p>
    <w:p w:rsidR="00B97D0E" w:rsidRDefault="00B97D0E" w:rsidP="000A4BFB">
      <w:pPr>
        <w:rPr>
          <w:b/>
          <w:bCs/>
          <w:sz w:val="28"/>
          <w:szCs w:val="28"/>
          <w:u w:val="single"/>
        </w:rPr>
      </w:pPr>
    </w:p>
    <w:p w:rsidR="003E0B52" w:rsidRDefault="003E0B52" w:rsidP="000A4BFB">
      <w:pPr>
        <w:rPr>
          <w:b/>
          <w:bCs/>
          <w:sz w:val="28"/>
          <w:szCs w:val="28"/>
          <w:u w:val="single"/>
        </w:rPr>
      </w:pPr>
      <w:r w:rsidRPr="003E0B52">
        <w:rPr>
          <w:b/>
          <w:bCs/>
          <w:sz w:val="28"/>
          <w:szCs w:val="28"/>
          <w:u w:val="single"/>
        </w:rPr>
        <w:t>Index</w:t>
      </w:r>
    </w:p>
    <w:p w:rsidR="00715315" w:rsidRDefault="00715315" w:rsidP="000A4BFB">
      <w:pPr>
        <w:rPr>
          <w:b/>
          <w:bCs/>
          <w:sz w:val="28"/>
          <w:szCs w:val="28"/>
          <w:u w:val="single"/>
        </w:rPr>
      </w:pPr>
    </w:p>
    <w:p w:rsidR="00715315" w:rsidRDefault="00715315" w:rsidP="00715315">
      <w:r>
        <w:t>As you might have noticed we imported the data into a SQL database and now we are working with the database</w:t>
      </w:r>
      <w:r w:rsidR="00495CD6">
        <w:t xml:space="preserve"> through the user interface</w:t>
      </w:r>
      <w:r>
        <w:t>. Index button creates an index on a column and make</w:t>
      </w:r>
      <w:r w:rsidR="001F0BFB">
        <w:t>s</w:t>
      </w:r>
      <w:r>
        <w:t xml:space="preserve"> filtering and sorting on that column much smoother. For using the Index button, select a column that you want to build an index on it in the combo box and press Index.</w:t>
      </w:r>
    </w:p>
    <w:p w:rsidR="00715315" w:rsidRDefault="00715315" w:rsidP="00715315"/>
    <w:p w:rsidR="00715315" w:rsidRDefault="00715315" w:rsidP="00715315"/>
    <w:p w:rsidR="00715315" w:rsidRPr="00715315" w:rsidRDefault="00715315" w:rsidP="00715315"/>
    <w:p w:rsidR="00715315" w:rsidRDefault="00715315" w:rsidP="000A4BFB">
      <w:pPr>
        <w:rPr>
          <w:b/>
          <w:bCs/>
          <w:sz w:val="28"/>
          <w:szCs w:val="28"/>
          <w:u w:val="single"/>
        </w:rPr>
      </w:pPr>
    </w:p>
    <w:p w:rsidR="00715315" w:rsidRDefault="00715315" w:rsidP="000A4BFB">
      <w:pPr>
        <w:rPr>
          <w:b/>
          <w:bCs/>
          <w:sz w:val="28"/>
          <w:szCs w:val="28"/>
          <w:u w:val="single"/>
        </w:rPr>
      </w:pPr>
    </w:p>
    <w:p w:rsidR="00715315" w:rsidRDefault="00715315" w:rsidP="000A4BFB">
      <w:pPr>
        <w:rPr>
          <w:b/>
          <w:bCs/>
          <w:sz w:val="28"/>
          <w:szCs w:val="28"/>
          <w:u w:val="single"/>
        </w:rPr>
      </w:pPr>
    </w:p>
    <w:p w:rsidR="00715315" w:rsidRDefault="00715315" w:rsidP="000A4BFB">
      <w:pPr>
        <w:rPr>
          <w:b/>
          <w:bCs/>
          <w:sz w:val="28"/>
          <w:szCs w:val="28"/>
          <w:u w:val="single"/>
        </w:rPr>
      </w:pPr>
    </w:p>
    <w:p w:rsidR="00715315" w:rsidRDefault="00715315" w:rsidP="000A4BFB">
      <w:pPr>
        <w:rPr>
          <w:b/>
          <w:bCs/>
          <w:sz w:val="28"/>
          <w:szCs w:val="28"/>
          <w:u w:val="single"/>
        </w:rPr>
      </w:pPr>
    </w:p>
    <w:p w:rsidR="00715315" w:rsidRDefault="00715315" w:rsidP="000A4BFB">
      <w:pPr>
        <w:rPr>
          <w:b/>
          <w:bCs/>
          <w:sz w:val="28"/>
          <w:szCs w:val="28"/>
          <w:u w:val="single"/>
        </w:rPr>
      </w:pPr>
    </w:p>
    <w:p w:rsidR="00715315" w:rsidRDefault="00495CD6" w:rsidP="000A4BFB">
      <w:pPr>
        <w:rPr>
          <w:b/>
          <w:bCs/>
          <w:sz w:val="28"/>
          <w:szCs w:val="28"/>
          <w:u w:val="single"/>
        </w:rPr>
      </w:pPr>
      <w:r w:rsidRPr="00715315">
        <w:rPr>
          <w:noProof/>
        </w:rPr>
        <w:lastRenderedPageBreak/>
        <w:drawing>
          <wp:anchor distT="0" distB="0" distL="114300" distR="114300" simplePos="0" relativeHeight="251675648" behindDoc="0" locked="0" layoutInCell="1" allowOverlap="1" wp14:anchorId="661955F9" wp14:editId="75042C90">
            <wp:simplePos x="0" y="0"/>
            <wp:positionH relativeFrom="column">
              <wp:posOffset>923925</wp:posOffset>
            </wp:positionH>
            <wp:positionV relativeFrom="paragraph">
              <wp:posOffset>-114300</wp:posOffset>
            </wp:positionV>
            <wp:extent cx="4448175" cy="3467100"/>
            <wp:effectExtent l="0" t="0" r="9525" b="0"/>
            <wp:wrapNone/>
            <wp:docPr id="24" name="Picture 24" descr="\\islncidifls01\LawGeneral\USERS\AAKHTAR\Dev\Projects\LoadfileUtility_2016\06-07-16\LoadfileUtility_2.5\Doc\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slncidifls01\LawGeneral\USERS\AAKHTAR\Dev\Projects\LoadfileUtility_2016\06-07-16\LoadfileUtility_2.5\Doc\Index.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8175" cy="3467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5315" w:rsidRPr="003E0B52" w:rsidRDefault="00715315" w:rsidP="000A4BFB">
      <w:pPr>
        <w:rPr>
          <w:b/>
          <w:bCs/>
          <w:sz w:val="28"/>
          <w:szCs w:val="28"/>
          <w:u w:val="single"/>
        </w:rPr>
      </w:pPr>
    </w:p>
    <w:p w:rsidR="00715315" w:rsidRDefault="00715315" w:rsidP="000A4BFB">
      <w:pPr>
        <w:rPr>
          <w:b/>
          <w:bCs/>
          <w:sz w:val="28"/>
          <w:szCs w:val="28"/>
          <w:u w:val="single"/>
        </w:rPr>
      </w:pPr>
    </w:p>
    <w:p w:rsidR="00715315" w:rsidRDefault="00715315" w:rsidP="000A4BFB">
      <w:pPr>
        <w:rPr>
          <w:b/>
          <w:bCs/>
          <w:sz w:val="28"/>
          <w:szCs w:val="28"/>
          <w:u w:val="single"/>
        </w:rPr>
      </w:pPr>
    </w:p>
    <w:p w:rsidR="00715315" w:rsidRDefault="00715315" w:rsidP="000A4BFB">
      <w:pPr>
        <w:rPr>
          <w:b/>
          <w:bCs/>
          <w:sz w:val="28"/>
          <w:szCs w:val="28"/>
          <w:u w:val="single"/>
        </w:rPr>
      </w:pPr>
    </w:p>
    <w:p w:rsidR="00715315" w:rsidRDefault="00715315" w:rsidP="000A4BFB">
      <w:pPr>
        <w:rPr>
          <w:b/>
          <w:bCs/>
          <w:sz w:val="28"/>
          <w:szCs w:val="28"/>
          <w:u w:val="single"/>
        </w:rPr>
      </w:pPr>
    </w:p>
    <w:p w:rsidR="00715315" w:rsidRDefault="00715315" w:rsidP="000A4BFB">
      <w:pPr>
        <w:rPr>
          <w:b/>
          <w:bCs/>
          <w:sz w:val="28"/>
          <w:szCs w:val="28"/>
          <w:u w:val="single"/>
        </w:rPr>
      </w:pPr>
    </w:p>
    <w:p w:rsidR="00715315" w:rsidRDefault="00715315" w:rsidP="000A4BFB">
      <w:pPr>
        <w:rPr>
          <w:b/>
          <w:bCs/>
          <w:sz w:val="28"/>
          <w:szCs w:val="28"/>
          <w:u w:val="single"/>
        </w:rPr>
      </w:pPr>
    </w:p>
    <w:p w:rsidR="00715315" w:rsidRDefault="00715315" w:rsidP="000A4BFB">
      <w:pPr>
        <w:rPr>
          <w:b/>
          <w:bCs/>
          <w:sz w:val="28"/>
          <w:szCs w:val="28"/>
          <w:u w:val="single"/>
        </w:rPr>
      </w:pPr>
    </w:p>
    <w:p w:rsidR="00715315" w:rsidRDefault="00715315" w:rsidP="000A4BFB">
      <w:pPr>
        <w:rPr>
          <w:b/>
          <w:bCs/>
          <w:sz w:val="28"/>
          <w:szCs w:val="28"/>
          <w:u w:val="single"/>
        </w:rPr>
      </w:pPr>
    </w:p>
    <w:p w:rsidR="00715315" w:rsidRDefault="00715315" w:rsidP="000A4BFB">
      <w:pPr>
        <w:rPr>
          <w:b/>
          <w:bCs/>
          <w:sz w:val="28"/>
          <w:szCs w:val="28"/>
          <w:u w:val="single"/>
        </w:rPr>
      </w:pPr>
    </w:p>
    <w:p w:rsidR="00715315" w:rsidRDefault="00715315" w:rsidP="000A4BFB">
      <w:pPr>
        <w:rPr>
          <w:b/>
          <w:bCs/>
          <w:sz w:val="28"/>
          <w:szCs w:val="28"/>
          <w:u w:val="single"/>
        </w:rPr>
      </w:pPr>
    </w:p>
    <w:p w:rsidR="00715315" w:rsidRDefault="00715315" w:rsidP="000A4BFB">
      <w:pPr>
        <w:rPr>
          <w:b/>
          <w:bCs/>
          <w:sz w:val="28"/>
          <w:szCs w:val="28"/>
          <w:u w:val="single"/>
        </w:rPr>
      </w:pPr>
    </w:p>
    <w:p w:rsidR="002044BD" w:rsidRPr="002044BD" w:rsidRDefault="002044BD" w:rsidP="000A4BFB">
      <w:r>
        <w:t>In the toolbar users are notified by a complete index message.</w:t>
      </w:r>
    </w:p>
    <w:p w:rsidR="002044BD" w:rsidRDefault="002044BD" w:rsidP="000A4BFB">
      <w:pPr>
        <w:rPr>
          <w:b/>
          <w:bCs/>
          <w:sz w:val="28"/>
          <w:szCs w:val="28"/>
          <w:u w:val="single"/>
        </w:rPr>
      </w:pPr>
    </w:p>
    <w:p w:rsidR="002044BD" w:rsidRDefault="002044BD" w:rsidP="000A4BFB">
      <w:pPr>
        <w:rPr>
          <w:b/>
          <w:bCs/>
          <w:sz w:val="28"/>
          <w:szCs w:val="28"/>
          <w:u w:val="single"/>
        </w:rPr>
      </w:pPr>
    </w:p>
    <w:p w:rsidR="00EC7009" w:rsidRDefault="00EC7009" w:rsidP="000A4BFB">
      <w:pPr>
        <w:rPr>
          <w:b/>
          <w:bCs/>
          <w:sz w:val="28"/>
          <w:szCs w:val="28"/>
          <w:u w:val="single"/>
        </w:rPr>
      </w:pPr>
    </w:p>
    <w:p w:rsidR="00EC7009" w:rsidRDefault="00EC7009" w:rsidP="000A4BFB">
      <w:pPr>
        <w:rPr>
          <w:b/>
          <w:bCs/>
          <w:sz w:val="28"/>
          <w:szCs w:val="28"/>
          <w:u w:val="single"/>
        </w:rPr>
      </w:pPr>
    </w:p>
    <w:p w:rsidR="00EC7009" w:rsidRDefault="00EC7009" w:rsidP="000A4BFB">
      <w:pPr>
        <w:rPr>
          <w:b/>
          <w:bCs/>
          <w:sz w:val="28"/>
          <w:szCs w:val="28"/>
          <w:u w:val="single"/>
        </w:rPr>
      </w:pPr>
    </w:p>
    <w:p w:rsidR="00EC7009" w:rsidRDefault="00EC7009" w:rsidP="000A4BFB">
      <w:pPr>
        <w:rPr>
          <w:b/>
          <w:bCs/>
          <w:sz w:val="28"/>
          <w:szCs w:val="28"/>
          <w:u w:val="single"/>
        </w:rPr>
      </w:pPr>
    </w:p>
    <w:p w:rsidR="00EC7009" w:rsidRDefault="00EC7009" w:rsidP="000A4BFB">
      <w:pPr>
        <w:rPr>
          <w:b/>
          <w:bCs/>
          <w:sz w:val="28"/>
          <w:szCs w:val="28"/>
          <w:u w:val="single"/>
        </w:rPr>
      </w:pPr>
    </w:p>
    <w:p w:rsidR="00EC7009" w:rsidRDefault="00EC7009" w:rsidP="000A4BFB">
      <w:pPr>
        <w:rPr>
          <w:b/>
          <w:bCs/>
          <w:sz w:val="28"/>
          <w:szCs w:val="28"/>
          <w:u w:val="single"/>
        </w:rPr>
      </w:pPr>
    </w:p>
    <w:p w:rsidR="00EC7009" w:rsidRDefault="00EC7009" w:rsidP="000A4BFB">
      <w:pPr>
        <w:rPr>
          <w:b/>
          <w:bCs/>
          <w:sz w:val="28"/>
          <w:szCs w:val="28"/>
          <w:u w:val="single"/>
        </w:rPr>
      </w:pPr>
    </w:p>
    <w:p w:rsidR="00EC7009" w:rsidRDefault="00EC7009" w:rsidP="000A4BFB">
      <w:pPr>
        <w:rPr>
          <w:b/>
          <w:bCs/>
          <w:sz w:val="28"/>
          <w:szCs w:val="28"/>
          <w:u w:val="single"/>
        </w:rPr>
      </w:pPr>
    </w:p>
    <w:p w:rsidR="00EC7009" w:rsidRDefault="00EC7009" w:rsidP="000A4BFB">
      <w:pPr>
        <w:rPr>
          <w:b/>
          <w:bCs/>
          <w:sz w:val="28"/>
          <w:szCs w:val="28"/>
          <w:u w:val="single"/>
        </w:rPr>
      </w:pPr>
    </w:p>
    <w:p w:rsidR="00EC7009" w:rsidRDefault="00EC7009" w:rsidP="000A4BFB">
      <w:pPr>
        <w:rPr>
          <w:b/>
          <w:bCs/>
          <w:sz w:val="28"/>
          <w:szCs w:val="28"/>
          <w:u w:val="single"/>
        </w:rPr>
      </w:pPr>
    </w:p>
    <w:p w:rsidR="00EC7009" w:rsidRDefault="00EC7009" w:rsidP="000A4BFB">
      <w:pPr>
        <w:rPr>
          <w:b/>
          <w:bCs/>
          <w:sz w:val="28"/>
          <w:szCs w:val="28"/>
          <w:u w:val="single"/>
        </w:rPr>
      </w:pPr>
    </w:p>
    <w:p w:rsidR="003E0B52" w:rsidRDefault="003E0B52" w:rsidP="000A4BFB">
      <w:pPr>
        <w:rPr>
          <w:b/>
          <w:bCs/>
          <w:sz w:val="28"/>
          <w:szCs w:val="28"/>
          <w:u w:val="single"/>
        </w:rPr>
      </w:pPr>
      <w:r w:rsidRPr="003E0B52">
        <w:rPr>
          <w:b/>
          <w:bCs/>
          <w:sz w:val="28"/>
          <w:szCs w:val="28"/>
          <w:u w:val="single"/>
        </w:rPr>
        <w:lastRenderedPageBreak/>
        <w:t>Filter</w:t>
      </w:r>
    </w:p>
    <w:p w:rsidR="00EC7009" w:rsidRDefault="00EC7009" w:rsidP="000A4BFB">
      <w:pPr>
        <w:rPr>
          <w:b/>
          <w:bCs/>
          <w:sz w:val="28"/>
          <w:szCs w:val="28"/>
          <w:u w:val="single"/>
        </w:rPr>
      </w:pPr>
    </w:p>
    <w:p w:rsidR="00EC7009" w:rsidRDefault="00EC7009" w:rsidP="00007086">
      <w:r>
        <w:t>Filtering on a selected column with a specific value in the textbox is possible. For example in the below image we can see that “Sacrament” term is applied on the Towed</w:t>
      </w:r>
      <w:r w:rsidR="00007086">
        <w:t xml:space="preserve"> to</w:t>
      </w:r>
      <w:r>
        <w:t xml:space="preserve"> </w:t>
      </w:r>
      <w:r w:rsidR="00007086">
        <w:t>A</w:t>
      </w:r>
      <w:r>
        <w:t>ddress</w:t>
      </w:r>
      <w:r w:rsidR="00007086">
        <w:t xml:space="preserve"> column</w:t>
      </w:r>
      <w:r>
        <w:t>:</w:t>
      </w:r>
    </w:p>
    <w:p w:rsidR="00EC7009" w:rsidRDefault="00EC7009" w:rsidP="00EC7009"/>
    <w:p w:rsidR="00EC7009" w:rsidRDefault="00EC7009" w:rsidP="000A4BFB">
      <w:pPr>
        <w:rPr>
          <w:b/>
          <w:bCs/>
          <w:sz w:val="28"/>
          <w:szCs w:val="28"/>
          <w:u w:val="single"/>
        </w:rPr>
      </w:pPr>
      <w:r w:rsidRPr="00EC7009">
        <w:rPr>
          <w:noProof/>
        </w:rPr>
        <w:drawing>
          <wp:anchor distT="0" distB="0" distL="114300" distR="114300" simplePos="0" relativeHeight="251677696" behindDoc="0" locked="0" layoutInCell="1" allowOverlap="1" wp14:anchorId="0337E32B" wp14:editId="12128CAA">
            <wp:simplePos x="0" y="0"/>
            <wp:positionH relativeFrom="column">
              <wp:posOffset>-200025</wp:posOffset>
            </wp:positionH>
            <wp:positionV relativeFrom="paragraph">
              <wp:posOffset>0</wp:posOffset>
            </wp:positionV>
            <wp:extent cx="5937250" cy="3062605"/>
            <wp:effectExtent l="0" t="0" r="6350" b="4445"/>
            <wp:wrapSquare wrapText="bothSides"/>
            <wp:docPr id="25" name="Picture 25" descr="\\islncidifls01\LawGeneral\USERS\AAKHTAR\Dev\Projects\LoadfileUtility_2016\06-07-16\LoadfileUtility_2.5\Doc\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slncidifls01\LawGeneral\USERS\AAKHTAR\Dev\Projects\LoadfileUtility_2016\06-07-16\LoadfileUtility_2.5\Doc\Filte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3062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7009" w:rsidRPr="00007086" w:rsidRDefault="00007086" w:rsidP="000A4BFB">
      <w:r>
        <w:t>In the previous example the rows with the designated values in the address column are shown.</w:t>
      </w:r>
    </w:p>
    <w:p w:rsidR="00CD4925" w:rsidRPr="003E0B52" w:rsidRDefault="00CD4925" w:rsidP="000A4BFB">
      <w:pPr>
        <w:rPr>
          <w:b/>
          <w:bCs/>
          <w:sz w:val="28"/>
          <w:szCs w:val="28"/>
          <w:u w:val="single"/>
        </w:rPr>
      </w:pPr>
    </w:p>
    <w:p w:rsidR="00CD4925" w:rsidRDefault="00CD4925" w:rsidP="00CD4925">
      <w:pPr>
        <w:rPr>
          <w:b/>
          <w:bCs/>
          <w:sz w:val="28"/>
          <w:szCs w:val="28"/>
          <w:u w:val="single"/>
        </w:rPr>
      </w:pPr>
      <w:r>
        <w:rPr>
          <w:b/>
          <w:bCs/>
          <w:sz w:val="28"/>
          <w:szCs w:val="28"/>
          <w:u w:val="single"/>
        </w:rPr>
        <w:t>Merge</w:t>
      </w:r>
    </w:p>
    <w:p w:rsidR="00CD4925" w:rsidRDefault="00CD4925" w:rsidP="00CD4925">
      <w:pPr>
        <w:rPr>
          <w:b/>
          <w:bCs/>
          <w:sz w:val="28"/>
          <w:szCs w:val="28"/>
          <w:u w:val="single"/>
        </w:rPr>
      </w:pPr>
    </w:p>
    <w:p w:rsidR="00CD4925" w:rsidRDefault="00CD4925" w:rsidP="00CD4925">
      <w:r>
        <w:t>When we have two columns and we want to merge these two columns with a delimiter to another column, we use this feature.</w:t>
      </w:r>
    </w:p>
    <w:p w:rsidR="00CD4925" w:rsidRDefault="00CD4925" w:rsidP="00B55307">
      <w:r>
        <w:t xml:space="preserve">After pressing Merge button </w:t>
      </w:r>
      <w:r w:rsidR="00B55307">
        <w:t xml:space="preserve">user </w:t>
      </w:r>
      <w:r>
        <w:t>will be prompted with below window:</w:t>
      </w:r>
    </w:p>
    <w:p w:rsidR="00CD4925" w:rsidRDefault="00CD4925" w:rsidP="00CD4925"/>
    <w:p w:rsidR="00CD4925" w:rsidRPr="00CD4925" w:rsidRDefault="00CD4925" w:rsidP="00CD4925">
      <w:r w:rsidRPr="00CD4925">
        <w:rPr>
          <w:noProof/>
        </w:rPr>
        <w:lastRenderedPageBreak/>
        <w:drawing>
          <wp:anchor distT="0" distB="0" distL="114300" distR="114300" simplePos="0" relativeHeight="251679744" behindDoc="0" locked="0" layoutInCell="1" allowOverlap="1">
            <wp:simplePos x="0" y="0"/>
            <wp:positionH relativeFrom="column">
              <wp:posOffset>0</wp:posOffset>
            </wp:positionH>
            <wp:positionV relativeFrom="paragraph">
              <wp:posOffset>237490</wp:posOffset>
            </wp:positionV>
            <wp:extent cx="4286250" cy="3648075"/>
            <wp:effectExtent l="0" t="0" r="0" b="9525"/>
            <wp:wrapSquare wrapText="bothSides"/>
            <wp:docPr id="26" name="Picture 26" descr="\\islncidifls01\LawGeneral\USERS\AAKHTAR\Dev\Projects\LoadfileUtility_2016\06-07-16\LoadfileUtility_2.5\Doc\me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slncidifls01\LawGeneral\USERS\AAKHTAR\Dev\Projects\LoadfileUtility_2016\06-07-16\LoadfileUtility_2.5\Doc\merg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3648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4925" w:rsidRDefault="00CD4925" w:rsidP="000A4BFB">
      <w:pPr>
        <w:rPr>
          <w:b/>
          <w:bCs/>
          <w:sz w:val="28"/>
          <w:szCs w:val="28"/>
          <w:u w:val="single"/>
        </w:rPr>
      </w:pPr>
    </w:p>
    <w:p w:rsidR="00CD4925" w:rsidRDefault="00CD4925" w:rsidP="000A4BFB">
      <w:pPr>
        <w:rPr>
          <w:b/>
          <w:bCs/>
          <w:sz w:val="28"/>
          <w:szCs w:val="28"/>
          <w:u w:val="single"/>
        </w:rPr>
      </w:pPr>
    </w:p>
    <w:p w:rsidR="00CD4925" w:rsidRDefault="00CD4925" w:rsidP="000A4BFB">
      <w:pPr>
        <w:rPr>
          <w:b/>
          <w:bCs/>
          <w:sz w:val="28"/>
          <w:szCs w:val="28"/>
          <w:u w:val="single"/>
        </w:rPr>
      </w:pPr>
    </w:p>
    <w:p w:rsidR="00CD4925" w:rsidRDefault="00CD4925" w:rsidP="000A4BFB">
      <w:pPr>
        <w:rPr>
          <w:b/>
          <w:bCs/>
          <w:sz w:val="28"/>
          <w:szCs w:val="28"/>
          <w:u w:val="single"/>
        </w:rPr>
      </w:pPr>
    </w:p>
    <w:p w:rsidR="00CD4925" w:rsidRDefault="00CD4925" w:rsidP="000A4BFB">
      <w:pPr>
        <w:rPr>
          <w:b/>
          <w:bCs/>
          <w:sz w:val="28"/>
          <w:szCs w:val="28"/>
          <w:u w:val="single"/>
        </w:rPr>
      </w:pPr>
    </w:p>
    <w:p w:rsidR="00CD4925" w:rsidRDefault="00CD4925" w:rsidP="000A4BFB">
      <w:pPr>
        <w:rPr>
          <w:b/>
          <w:bCs/>
          <w:sz w:val="28"/>
          <w:szCs w:val="28"/>
          <w:u w:val="single"/>
        </w:rPr>
      </w:pPr>
    </w:p>
    <w:p w:rsidR="00CD4925" w:rsidRDefault="00CD4925" w:rsidP="000A4BFB">
      <w:pPr>
        <w:rPr>
          <w:b/>
          <w:bCs/>
          <w:sz w:val="28"/>
          <w:szCs w:val="28"/>
          <w:u w:val="single"/>
        </w:rPr>
      </w:pPr>
    </w:p>
    <w:p w:rsidR="00CD4925" w:rsidRDefault="00CD4925" w:rsidP="000A4BFB">
      <w:pPr>
        <w:rPr>
          <w:b/>
          <w:bCs/>
          <w:sz w:val="28"/>
          <w:szCs w:val="28"/>
          <w:u w:val="single"/>
        </w:rPr>
      </w:pPr>
    </w:p>
    <w:p w:rsidR="00CD4925" w:rsidRDefault="00CD4925" w:rsidP="000A4BFB">
      <w:pPr>
        <w:rPr>
          <w:b/>
          <w:bCs/>
          <w:sz w:val="28"/>
          <w:szCs w:val="28"/>
          <w:u w:val="single"/>
        </w:rPr>
      </w:pPr>
    </w:p>
    <w:p w:rsidR="00CD4925" w:rsidRDefault="00CD4925" w:rsidP="000A4BFB">
      <w:pPr>
        <w:rPr>
          <w:b/>
          <w:bCs/>
          <w:sz w:val="28"/>
          <w:szCs w:val="28"/>
          <w:u w:val="single"/>
        </w:rPr>
      </w:pPr>
    </w:p>
    <w:p w:rsidR="00CD4925" w:rsidRDefault="00CD4925" w:rsidP="000A4BFB">
      <w:pPr>
        <w:rPr>
          <w:b/>
          <w:bCs/>
          <w:sz w:val="28"/>
          <w:szCs w:val="28"/>
          <w:u w:val="single"/>
        </w:rPr>
      </w:pPr>
    </w:p>
    <w:p w:rsidR="00CD4925" w:rsidRDefault="00CD4925" w:rsidP="000A4BFB">
      <w:pPr>
        <w:rPr>
          <w:b/>
          <w:bCs/>
          <w:sz w:val="28"/>
          <w:szCs w:val="28"/>
          <w:u w:val="single"/>
        </w:rPr>
      </w:pPr>
    </w:p>
    <w:p w:rsidR="00CD4925" w:rsidRDefault="00CD4925" w:rsidP="000A4BFB">
      <w:pPr>
        <w:rPr>
          <w:b/>
          <w:bCs/>
          <w:sz w:val="28"/>
          <w:szCs w:val="28"/>
          <w:u w:val="single"/>
        </w:rPr>
      </w:pPr>
    </w:p>
    <w:p w:rsidR="00CD4925" w:rsidRDefault="00CD4925" w:rsidP="000A4BFB">
      <w:pPr>
        <w:rPr>
          <w:b/>
          <w:bCs/>
          <w:sz w:val="28"/>
          <w:szCs w:val="28"/>
          <w:u w:val="single"/>
        </w:rPr>
      </w:pPr>
    </w:p>
    <w:p w:rsidR="00CD4925" w:rsidRDefault="00CD4925" w:rsidP="000A4BFB"/>
    <w:p w:rsidR="00CD4925" w:rsidRDefault="00CD4925" w:rsidP="000A4BFB">
      <w:r>
        <w:t>In this window, users should set First Column value and a delimiter and Second Column value. At the end the result column should be selected. After this process we can see the result in Col1 as below:</w:t>
      </w:r>
    </w:p>
    <w:p w:rsidR="00CD4925" w:rsidRDefault="00CD4925" w:rsidP="000A4BFB"/>
    <w:p w:rsidR="00CD4925" w:rsidRPr="00CD4925" w:rsidRDefault="00CD4925" w:rsidP="000A4BFB"/>
    <w:p w:rsidR="00CD4925" w:rsidRDefault="00CD4925" w:rsidP="000A4BFB">
      <w:pPr>
        <w:rPr>
          <w:b/>
          <w:bCs/>
          <w:sz w:val="28"/>
          <w:szCs w:val="28"/>
          <w:u w:val="single"/>
        </w:rPr>
      </w:pPr>
    </w:p>
    <w:p w:rsidR="00CD4925" w:rsidRDefault="00CD4925" w:rsidP="000A4BFB">
      <w:pPr>
        <w:rPr>
          <w:b/>
          <w:bCs/>
          <w:sz w:val="28"/>
          <w:szCs w:val="28"/>
          <w:u w:val="single"/>
        </w:rPr>
      </w:pPr>
      <w:r w:rsidRPr="00CD4925">
        <w:rPr>
          <w:noProof/>
        </w:rPr>
        <w:drawing>
          <wp:anchor distT="0" distB="0" distL="114300" distR="114300" simplePos="0" relativeHeight="251681792" behindDoc="0" locked="0" layoutInCell="1" allowOverlap="1" wp14:anchorId="722E5959" wp14:editId="7726B14D">
            <wp:simplePos x="0" y="0"/>
            <wp:positionH relativeFrom="column">
              <wp:posOffset>1609725</wp:posOffset>
            </wp:positionH>
            <wp:positionV relativeFrom="paragraph">
              <wp:posOffset>-936625</wp:posOffset>
            </wp:positionV>
            <wp:extent cx="1362075" cy="2952750"/>
            <wp:effectExtent l="0" t="0" r="9525" b="0"/>
            <wp:wrapSquare wrapText="bothSides"/>
            <wp:docPr id="27" name="Picture 27" descr="\\islncidifls01\LawGeneral\USERS\AAKHTAR\Dev\Projects\LoadfileUtility_2016\06-07-16\LoadfileUtility_2.5\Doc\Mer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slncidifls01\LawGeneral\USERS\AAKHTAR\Dev\Projects\LoadfileUtility_2016\06-07-16\LoadfileUtility_2.5\Doc\Merg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62075" cy="2952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4925" w:rsidRDefault="00CD4925" w:rsidP="000A4BFB">
      <w:pPr>
        <w:rPr>
          <w:b/>
          <w:bCs/>
          <w:sz w:val="28"/>
          <w:szCs w:val="28"/>
          <w:u w:val="single"/>
        </w:rPr>
      </w:pPr>
    </w:p>
    <w:p w:rsidR="00CD4925" w:rsidRDefault="00CD4925" w:rsidP="000A4BFB">
      <w:pPr>
        <w:rPr>
          <w:b/>
          <w:bCs/>
          <w:sz w:val="28"/>
          <w:szCs w:val="28"/>
          <w:u w:val="single"/>
        </w:rPr>
      </w:pPr>
    </w:p>
    <w:p w:rsidR="00CD4925" w:rsidRDefault="00CD4925" w:rsidP="000A4BFB">
      <w:pPr>
        <w:rPr>
          <w:b/>
          <w:bCs/>
          <w:sz w:val="28"/>
          <w:szCs w:val="28"/>
          <w:u w:val="single"/>
        </w:rPr>
      </w:pPr>
    </w:p>
    <w:p w:rsidR="00CD4925" w:rsidRDefault="00CD4925" w:rsidP="000A4BFB">
      <w:pPr>
        <w:rPr>
          <w:b/>
          <w:bCs/>
          <w:sz w:val="28"/>
          <w:szCs w:val="28"/>
          <w:u w:val="single"/>
        </w:rPr>
      </w:pPr>
    </w:p>
    <w:p w:rsidR="00CD4925" w:rsidRDefault="00CD4925" w:rsidP="000A4BFB">
      <w:pPr>
        <w:rPr>
          <w:b/>
          <w:bCs/>
          <w:sz w:val="28"/>
          <w:szCs w:val="28"/>
          <w:u w:val="single"/>
        </w:rPr>
      </w:pPr>
    </w:p>
    <w:p w:rsidR="00CD4925" w:rsidRDefault="00CD4925" w:rsidP="000A4BFB">
      <w:pPr>
        <w:rPr>
          <w:b/>
          <w:bCs/>
          <w:sz w:val="28"/>
          <w:szCs w:val="28"/>
          <w:u w:val="single"/>
        </w:rPr>
      </w:pPr>
    </w:p>
    <w:p w:rsidR="003E0B52" w:rsidRDefault="003E0B52" w:rsidP="000A4BFB">
      <w:pPr>
        <w:rPr>
          <w:b/>
          <w:bCs/>
          <w:sz w:val="28"/>
          <w:szCs w:val="28"/>
          <w:u w:val="single"/>
        </w:rPr>
      </w:pPr>
      <w:r w:rsidRPr="003E0B52">
        <w:rPr>
          <w:b/>
          <w:bCs/>
          <w:sz w:val="28"/>
          <w:szCs w:val="28"/>
          <w:u w:val="single"/>
        </w:rPr>
        <w:lastRenderedPageBreak/>
        <w:t>Date Time</w:t>
      </w:r>
    </w:p>
    <w:p w:rsidR="000420A8" w:rsidRDefault="000420A8" w:rsidP="000A4BFB"/>
    <w:p w:rsidR="000420A8" w:rsidRDefault="000420A8" w:rsidP="000420A8">
      <w:r>
        <w:t>The Date Time convertor is an advanced feature added recently to the application. With this feature we can transform the format of the date and time to other formats. For example, if we have a field that stores date in this format: “MM/dd/YYYY” and we need to convert it to “YYYY/dd/MM”, we use this feature of the application.</w:t>
      </w:r>
    </w:p>
    <w:p w:rsidR="000420A8" w:rsidRDefault="000420A8" w:rsidP="000420A8"/>
    <w:p w:rsidR="000420A8" w:rsidRPr="000420A8" w:rsidRDefault="007919D6" w:rsidP="000420A8">
      <w:r w:rsidRPr="007919D6">
        <w:rPr>
          <w:noProof/>
        </w:rPr>
        <w:drawing>
          <wp:anchor distT="0" distB="0" distL="114300" distR="114300" simplePos="0" relativeHeight="251683840" behindDoc="0" locked="0" layoutInCell="1" allowOverlap="1">
            <wp:simplePos x="0" y="0"/>
            <wp:positionH relativeFrom="column">
              <wp:posOffset>0</wp:posOffset>
            </wp:positionH>
            <wp:positionV relativeFrom="paragraph">
              <wp:posOffset>237490</wp:posOffset>
            </wp:positionV>
            <wp:extent cx="5935345" cy="1499870"/>
            <wp:effectExtent l="0" t="0" r="8255" b="5080"/>
            <wp:wrapSquare wrapText="bothSides"/>
            <wp:docPr id="28" name="Picture 28" descr="\\islncidifls01\LawGeneral\USERS\AAKHTAR\Dev\Projects\LoadfileUtility_2016\06-07-16\LoadfileUtility_2.5\Doc\Date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slncidifls01\LawGeneral\USERS\AAKHTAR\Dev\Projects\LoadfileUtility_2016\06-07-16\LoadfileUtility_2.5\Doc\DateTim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345" cy="1499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20A8" w:rsidRDefault="000420A8" w:rsidP="000A4BFB">
      <w:pPr>
        <w:rPr>
          <w:b/>
          <w:bCs/>
          <w:sz w:val="28"/>
          <w:szCs w:val="28"/>
          <w:u w:val="single"/>
        </w:rPr>
      </w:pPr>
    </w:p>
    <w:p w:rsidR="000420A8" w:rsidRDefault="000420A8" w:rsidP="000A4BFB">
      <w:pPr>
        <w:rPr>
          <w:b/>
          <w:bCs/>
          <w:sz w:val="28"/>
          <w:szCs w:val="28"/>
          <w:u w:val="single"/>
        </w:rPr>
      </w:pPr>
    </w:p>
    <w:p w:rsidR="007919D6" w:rsidRDefault="007919D6" w:rsidP="000A4BFB">
      <w:pPr>
        <w:rPr>
          <w:b/>
          <w:bCs/>
          <w:sz w:val="28"/>
          <w:szCs w:val="28"/>
          <w:u w:val="single"/>
        </w:rPr>
      </w:pPr>
      <w:r w:rsidRPr="007919D6">
        <w:rPr>
          <w:b/>
          <w:bCs/>
          <w:noProof/>
          <w:sz w:val="28"/>
          <w:szCs w:val="28"/>
          <w:u w:val="single"/>
        </w:rPr>
        <w:drawing>
          <wp:anchor distT="0" distB="0" distL="114300" distR="114300" simplePos="0" relativeHeight="251685888" behindDoc="0" locked="0" layoutInCell="1" allowOverlap="1">
            <wp:simplePos x="0" y="0"/>
            <wp:positionH relativeFrom="column">
              <wp:posOffset>0</wp:posOffset>
            </wp:positionH>
            <wp:positionV relativeFrom="paragraph">
              <wp:posOffset>275590</wp:posOffset>
            </wp:positionV>
            <wp:extent cx="962025" cy="2657475"/>
            <wp:effectExtent l="0" t="0" r="9525" b="9525"/>
            <wp:wrapSquare wrapText="bothSides"/>
            <wp:docPr id="29" name="Picture 29" descr="\\islncidifls01\LawGeneral\USERS\AAKHTAR\Dev\Projects\LoadfileUtility_2016\06-07-16\LoadfileUtility_2.5\Doc\datetim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slncidifls01\LawGeneral\USERS\AAKHTAR\Dev\Projects\LoadfileUtility_2016\06-07-16\LoadfileUtility_2.5\Doc\datetime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62025" cy="2657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19D6" w:rsidRDefault="007919D6" w:rsidP="000A4BFB">
      <w:pPr>
        <w:rPr>
          <w:b/>
          <w:bCs/>
          <w:sz w:val="28"/>
          <w:szCs w:val="28"/>
          <w:u w:val="single"/>
        </w:rPr>
      </w:pPr>
    </w:p>
    <w:p w:rsidR="007919D6" w:rsidRPr="003E0B52" w:rsidRDefault="007919D6" w:rsidP="000A4BFB">
      <w:pPr>
        <w:rPr>
          <w:b/>
          <w:bCs/>
          <w:sz w:val="28"/>
          <w:szCs w:val="28"/>
          <w:u w:val="single"/>
        </w:rPr>
      </w:pPr>
    </w:p>
    <w:p w:rsidR="007919D6" w:rsidRDefault="007919D6" w:rsidP="000A4BFB">
      <w:pPr>
        <w:rPr>
          <w:b/>
          <w:bCs/>
          <w:sz w:val="28"/>
          <w:szCs w:val="28"/>
          <w:u w:val="single"/>
        </w:rPr>
      </w:pPr>
    </w:p>
    <w:p w:rsidR="007919D6" w:rsidRDefault="007919D6" w:rsidP="000A4BFB">
      <w:pPr>
        <w:rPr>
          <w:b/>
          <w:bCs/>
          <w:sz w:val="28"/>
          <w:szCs w:val="28"/>
          <w:u w:val="single"/>
        </w:rPr>
      </w:pPr>
    </w:p>
    <w:p w:rsidR="007919D6" w:rsidRDefault="007919D6" w:rsidP="000A4BFB">
      <w:pPr>
        <w:rPr>
          <w:b/>
          <w:bCs/>
          <w:sz w:val="28"/>
          <w:szCs w:val="28"/>
          <w:u w:val="single"/>
        </w:rPr>
      </w:pPr>
    </w:p>
    <w:p w:rsidR="007919D6" w:rsidRDefault="007919D6" w:rsidP="000A4BFB">
      <w:pPr>
        <w:rPr>
          <w:b/>
          <w:bCs/>
          <w:sz w:val="28"/>
          <w:szCs w:val="28"/>
          <w:u w:val="single"/>
        </w:rPr>
      </w:pPr>
    </w:p>
    <w:p w:rsidR="007919D6" w:rsidRDefault="007919D6" w:rsidP="000A4BFB">
      <w:pPr>
        <w:rPr>
          <w:b/>
          <w:bCs/>
          <w:sz w:val="28"/>
          <w:szCs w:val="28"/>
          <w:u w:val="single"/>
        </w:rPr>
      </w:pPr>
    </w:p>
    <w:p w:rsidR="007919D6" w:rsidRDefault="007919D6" w:rsidP="000A4BFB">
      <w:pPr>
        <w:rPr>
          <w:b/>
          <w:bCs/>
          <w:sz w:val="28"/>
          <w:szCs w:val="28"/>
          <w:u w:val="single"/>
        </w:rPr>
      </w:pPr>
    </w:p>
    <w:p w:rsidR="007919D6" w:rsidRDefault="007919D6" w:rsidP="000A4BFB">
      <w:pPr>
        <w:rPr>
          <w:b/>
          <w:bCs/>
          <w:sz w:val="28"/>
          <w:szCs w:val="28"/>
          <w:u w:val="single"/>
        </w:rPr>
      </w:pPr>
    </w:p>
    <w:p w:rsidR="007919D6" w:rsidRDefault="007919D6" w:rsidP="000A4BFB">
      <w:pPr>
        <w:rPr>
          <w:b/>
          <w:bCs/>
          <w:sz w:val="28"/>
          <w:szCs w:val="28"/>
          <w:u w:val="single"/>
        </w:rPr>
      </w:pPr>
    </w:p>
    <w:p w:rsidR="007919D6" w:rsidRDefault="007919D6" w:rsidP="000A4BFB">
      <w:pPr>
        <w:rPr>
          <w:b/>
          <w:bCs/>
          <w:sz w:val="28"/>
          <w:szCs w:val="28"/>
          <w:u w:val="single"/>
        </w:rPr>
      </w:pPr>
    </w:p>
    <w:p w:rsidR="007919D6" w:rsidRDefault="007919D6" w:rsidP="000A4BFB">
      <w:pPr>
        <w:rPr>
          <w:b/>
          <w:bCs/>
          <w:sz w:val="28"/>
          <w:szCs w:val="28"/>
          <w:u w:val="single"/>
        </w:rPr>
      </w:pPr>
    </w:p>
    <w:p w:rsidR="007919D6" w:rsidRDefault="007919D6" w:rsidP="000A4BFB">
      <w:pPr>
        <w:rPr>
          <w:b/>
          <w:bCs/>
          <w:sz w:val="28"/>
          <w:szCs w:val="28"/>
          <w:u w:val="single"/>
        </w:rPr>
      </w:pPr>
    </w:p>
    <w:p w:rsidR="007919D6" w:rsidRDefault="007919D6" w:rsidP="000A4BFB">
      <w:r>
        <w:lastRenderedPageBreak/>
        <w:t>In the above images, we see that we have Tow Date column and date is in this format:</w:t>
      </w:r>
    </w:p>
    <w:p w:rsidR="007919D6" w:rsidRPr="007919D6" w:rsidRDefault="007919D6" w:rsidP="000A4BFB">
      <w:r>
        <w:t>“M/d/yyyy”. And, we need the same field in this format: “yyyyddMM”. After pressing the Date Time button, we can set other settings in the other window and update the data. After updating the data we should use refresh button to see the result in the data grid.</w:t>
      </w:r>
    </w:p>
    <w:p w:rsidR="007919D6" w:rsidRDefault="007919D6" w:rsidP="000A4BFB">
      <w:pPr>
        <w:rPr>
          <w:b/>
          <w:bCs/>
          <w:sz w:val="28"/>
          <w:szCs w:val="28"/>
          <w:u w:val="single"/>
        </w:rPr>
      </w:pPr>
    </w:p>
    <w:p w:rsidR="007919D6" w:rsidRDefault="007919D6" w:rsidP="000A4BFB">
      <w:pPr>
        <w:rPr>
          <w:b/>
          <w:bCs/>
          <w:sz w:val="28"/>
          <w:szCs w:val="28"/>
          <w:u w:val="single"/>
        </w:rPr>
      </w:pPr>
    </w:p>
    <w:p w:rsidR="007919D6" w:rsidRDefault="007919D6" w:rsidP="000A4BFB">
      <w:pPr>
        <w:rPr>
          <w:b/>
          <w:bCs/>
          <w:sz w:val="28"/>
          <w:szCs w:val="28"/>
          <w:u w:val="single"/>
        </w:rPr>
      </w:pPr>
    </w:p>
    <w:p w:rsidR="003E0B52" w:rsidRPr="003E0B52" w:rsidRDefault="003E0B52" w:rsidP="000A4BFB">
      <w:pPr>
        <w:rPr>
          <w:b/>
          <w:bCs/>
          <w:sz w:val="28"/>
          <w:szCs w:val="28"/>
          <w:u w:val="single"/>
        </w:rPr>
      </w:pPr>
      <w:r w:rsidRPr="003E0B52">
        <w:rPr>
          <w:b/>
          <w:bCs/>
          <w:sz w:val="28"/>
          <w:szCs w:val="28"/>
          <w:u w:val="single"/>
        </w:rPr>
        <w:t>Sorting Fields</w:t>
      </w:r>
    </w:p>
    <w:p w:rsidR="003E0B52" w:rsidRDefault="003E0B52" w:rsidP="000A4BFB"/>
    <w:p w:rsidR="005C2D24" w:rsidRDefault="00446C22" w:rsidP="00446C22">
      <w:r w:rsidRPr="00446C22">
        <w:rPr>
          <w:noProof/>
        </w:rPr>
        <w:drawing>
          <wp:anchor distT="0" distB="0" distL="114300" distR="114300" simplePos="0" relativeHeight="251687936" behindDoc="0" locked="0" layoutInCell="1" allowOverlap="1" wp14:anchorId="3254E357" wp14:editId="7DA23E1E">
            <wp:simplePos x="0" y="0"/>
            <wp:positionH relativeFrom="column">
              <wp:posOffset>47625</wp:posOffset>
            </wp:positionH>
            <wp:positionV relativeFrom="paragraph">
              <wp:posOffset>465455</wp:posOffset>
            </wp:positionV>
            <wp:extent cx="5939790" cy="2367915"/>
            <wp:effectExtent l="0" t="0" r="3810" b="0"/>
            <wp:wrapSquare wrapText="bothSides"/>
            <wp:docPr id="30" name="Picture 30" descr="\\islncidifls01\LawGeneral\USERS\AAKHTAR\Dev\Projects\LoadfileUtility_2016\06-07-16\LoadfileUtility_2.5\Doc\Field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slncidifls01\LawGeneral\USERS\AAKHTAR\Dev\Projects\LoadfileUtility_2016\06-07-16\LoadfileUtility_2.5\Doc\FieldLis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2367915"/>
                    </a:xfrm>
                    <a:prstGeom prst="rect">
                      <a:avLst/>
                    </a:prstGeom>
                    <a:noFill/>
                    <a:ln>
                      <a:noFill/>
                    </a:ln>
                  </pic:spPr>
                </pic:pic>
              </a:graphicData>
            </a:graphic>
            <wp14:sizeRelH relativeFrom="page">
              <wp14:pctWidth>0</wp14:pctWidth>
            </wp14:sizeRelH>
            <wp14:sizeRelV relativeFrom="page">
              <wp14:pctHeight>0</wp14:pctHeight>
            </wp14:sizeRelV>
          </wp:anchor>
        </w:drawing>
      </w:r>
      <w:r w:rsidR="005C2D24">
        <w:t>When we have a load fil</w:t>
      </w:r>
      <w:r>
        <w:t>e and we want to rearrange the fields according to a list that represents the column arrangements, we use this feature.</w:t>
      </w:r>
    </w:p>
    <w:p w:rsidR="00446C22" w:rsidRDefault="00446C22" w:rsidP="00446C22"/>
    <w:p w:rsidR="00446C22" w:rsidRDefault="00446C22" w:rsidP="00446C22">
      <w:r>
        <w:t>In the above image we see that the field’s arrangement is as this:</w:t>
      </w:r>
    </w:p>
    <w:p w:rsidR="00446C22" w:rsidRDefault="00446C22" w:rsidP="00446C22">
      <w:r>
        <w:t>Tow Date, Style, Model, Color, Plate, State, Towed to Address, Tow Facility Phone, Inventory Number</w:t>
      </w:r>
    </w:p>
    <w:p w:rsidR="00446C22" w:rsidRDefault="00446C22" w:rsidP="00446C22"/>
    <w:p w:rsidR="00446C22" w:rsidRDefault="00446C22" w:rsidP="00446C22">
      <w:r>
        <w:t>If we want to rearrange the fields we drag and drop a list of fields into the Field window.</w:t>
      </w:r>
    </w:p>
    <w:p w:rsidR="00446C22" w:rsidRDefault="007B3737" w:rsidP="00446C22">
      <w:r>
        <w:t>Since list of headers is in a text file I didn’t use screenshot for this part.</w:t>
      </w:r>
      <w:r w:rsidR="00446C22">
        <w:t>This is an example of the field list:</w:t>
      </w:r>
    </w:p>
    <w:p w:rsidR="00446C22" w:rsidRDefault="00446C22" w:rsidP="00446C22"/>
    <w:p w:rsidR="00446C22" w:rsidRDefault="00446C22" w:rsidP="00446C22"/>
    <w:p w:rsidR="00446C22" w:rsidRDefault="00446C22" w:rsidP="00446C22"/>
    <w:p w:rsidR="00446C22" w:rsidRDefault="00446C22" w:rsidP="00446C22"/>
    <w:p w:rsidR="00446C22" w:rsidRDefault="00446C22" w:rsidP="00446C22"/>
    <w:p w:rsidR="00446C22" w:rsidRDefault="00446C22" w:rsidP="00446C22"/>
    <w:p w:rsidR="00446C22" w:rsidRDefault="00446C22" w:rsidP="00446C22">
      <w:r>
        <w:t>Tow Date</w:t>
      </w:r>
    </w:p>
    <w:p w:rsidR="00446C22" w:rsidRDefault="00446C22" w:rsidP="00446C22">
      <w:r>
        <w:t>Style</w:t>
      </w:r>
    </w:p>
    <w:p w:rsidR="00446C22" w:rsidRDefault="00446C22" w:rsidP="00446C22">
      <w:r>
        <w:t>Model</w:t>
      </w:r>
    </w:p>
    <w:p w:rsidR="00446C22" w:rsidRDefault="00446C22" w:rsidP="00446C22">
      <w:r>
        <w:t>Color</w:t>
      </w:r>
    </w:p>
    <w:p w:rsidR="00446C22" w:rsidRDefault="00446C22" w:rsidP="00446C22">
      <w:r>
        <w:t>State</w:t>
      </w:r>
    </w:p>
    <w:p w:rsidR="00446C22" w:rsidRDefault="00446C22" w:rsidP="00446C22">
      <w:r>
        <w:t>Towed to Address</w:t>
      </w:r>
    </w:p>
    <w:p w:rsidR="00446C22" w:rsidRDefault="00446C22" w:rsidP="00446C22">
      <w:r>
        <w:t>Tow Facility Phone</w:t>
      </w:r>
    </w:p>
    <w:p w:rsidR="00446C22" w:rsidRDefault="00446C22" w:rsidP="00446C22">
      <w:r>
        <w:t>Inventory Number</w:t>
      </w:r>
    </w:p>
    <w:p w:rsidR="00446C22" w:rsidRDefault="00446C22" w:rsidP="00446C22">
      <w:r>
        <w:t>Plate</w:t>
      </w:r>
    </w:p>
    <w:p w:rsidR="00446C22" w:rsidRDefault="00446C22" w:rsidP="00446C22"/>
    <w:p w:rsidR="00446C22" w:rsidRDefault="00446C22" w:rsidP="00446C22"/>
    <w:p w:rsidR="00446C22" w:rsidRDefault="00446C22" w:rsidP="00446C22">
      <w:r>
        <w:t>After the process</w:t>
      </w:r>
      <w:r w:rsidR="007B3737">
        <w:t xml:space="preserve"> is</w:t>
      </w:r>
      <w:r>
        <w:t xml:space="preserve"> done and we refreshed the view, we can see that the field arrangement is sorted by the field list.</w:t>
      </w:r>
    </w:p>
    <w:p w:rsidR="00446C22" w:rsidRDefault="00E02951" w:rsidP="00446C22">
      <w:r w:rsidRPr="00446C22">
        <w:rPr>
          <w:noProof/>
        </w:rPr>
        <w:drawing>
          <wp:anchor distT="0" distB="0" distL="114300" distR="114300" simplePos="0" relativeHeight="251692032" behindDoc="0" locked="0" layoutInCell="1" allowOverlap="1" wp14:anchorId="5D19F0BA" wp14:editId="4734FEFD">
            <wp:simplePos x="0" y="0"/>
            <wp:positionH relativeFrom="column">
              <wp:posOffset>66675</wp:posOffset>
            </wp:positionH>
            <wp:positionV relativeFrom="paragraph">
              <wp:posOffset>172085</wp:posOffset>
            </wp:positionV>
            <wp:extent cx="5942965" cy="1412875"/>
            <wp:effectExtent l="0" t="0" r="635" b="0"/>
            <wp:wrapSquare wrapText="bothSides"/>
            <wp:docPr id="64" name="Picture 64" descr="\\islncidifls01\LawGeneral\USERS\AAKHTAR\Dev\Projects\LoadfileUtility_2016\06-07-16\LoadfileUtility_2.5\Doc\fieldLi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slncidifls01\LawGeneral\USERS\AAKHTAR\Dev\Projects\LoadfileUtility_2016\06-07-16\LoadfileUtility_2.5\Doc\fieldList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2965" cy="1412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2951" w:rsidRDefault="00E02951" w:rsidP="00E02951"/>
    <w:p w:rsidR="00F403F0" w:rsidRDefault="00F403F0" w:rsidP="00E02951">
      <w:r>
        <w:t>The Plate field moved to the end of the list after all fields.</w:t>
      </w:r>
    </w:p>
    <w:p w:rsidR="00F403F0" w:rsidRDefault="00F403F0" w:rsidP="00E02951"/>
    <w:p w:rsidR="0015281C" w:rsidRDefault="00F403F0" w:rsidP="00C16880">
      <w:r>
        <w:t>Note: The number of fields in the list should match the number of fields in the load file. In the previous example the number of fields in the list is equal the number of fields in the load file equal 9.</w:t>
      </w:r>
    </w:p>
    <w:p w:rsidR="002176B5" w:rsidRDefault="002176B5" w:rsidP="00C16880"/>
    <w:p w:rsidR="002176B5" w:rsidRDefault="002176B5" w:rsidP="002176B5">
      <w:pPr>
        <w:rPr>
          <w:b/>
          <w:bCs/>
          <w:sz w:val="28"/>
          <w:szCs w:val="28"/>
          <w:u w:val="single"/>
        </w:rPr>
      </w:pPr>
      <w:r w:rsidRPr="002176B5">
        <w:rPr>
          <w:b/>
          <w:bCs/>
          <w:sz w:val="28"/>
          <w:szCs w:val="28"/>
          <w:u w:val="single"/>
        </w:rPr>
        <w:t>Editing LFU.exe.config</w:t>
      </w:r>
    </w:p>
    <w:p w:rsidR="002176B5" w:rsidRDefault="002176B5" w:rsidP="002176B5">
      <w:pPr>
        <w:rPr>
          <w:b/>
          <w:bCs/>
          <w:sz w:val="28"/>
          <w:szCs w:val="28"/>
          <w:u w:val="single"/>
        </w:rPr>
      </w:pPr>
    </w:p>
    <w:p w:rsidR="002176B5" w:rsidRDefault="002176B5" w:rsidP="002176B5">
      <w:r>
        <w:t>One of the advanced concept</w:t>
      </w:r>
      <w:r w:rsidR="002576B0">
        <w:t>s</w:t>
      </w:r>
      <w:r>
        <w:t xml:space="preserve"> for technical users is editing the configuration file. Load File Utility is located in this path on all Laptops as well as virtual machines:</w:t>
      </w:r>
    </w:p>
    <w:p w:rsidR="002176B5" w:rsidRDefault="002176B5" w:rsidP="002176B5">
      <w:r w:rsidRPr="002176B5">
        <w:t>C:\Program Files (x86)\Loadfile Utility</w:t>
      </w:r>
    </w:p>
    <w:p w:rsidR="002176B5" w:rsidRDefault="002576B0" w:rsidP="002576B0">
      <w:r>
        <w:lastRenderedPageBreak/>
        <w:t xml:space="preserve">The </w:t>
      </w:r>
      <w:r w:rsidR="003F6C98">
        <w:t>LFU.exe.config file is located</w:t>
      </w:r>
      <w:r>
        <w:t xml:space="preserve"> in the application’s path</w:t>
      </w:r>
      <w:r w:rsidR="003F6C98">
        <w:t xml:space="preserve">. Users can open this file using Textpad or other text file editors and adjust some basic settings. </w:t>
      </w:r>
    </w:p>
    <w:p w:rsidR="003F6C98" w:rsidRDefault="003F6C98" w:rsidP="002176B5"/>
    <w:p w:rsidR="003F6C98" w:rsidRDefault="003F6C98" w:rsidP="002176B5"/>
    <w:p w:rsidR="003F6C98" w:rsidRDefault="003F6C98" w:rsidP="002176B5"/>
    <w:p w:rsidR="003F6C98" w:rsidRDefault="003F6C98" w:rsidP="002176B5"/>
    <w:p w:rsidR="003F6C98" w:rsidRDefault="003F6C98" w:rsidP="002576B0">
      <w:r>
        <w:t>One of the important variable</w:t>
      </w:r>
      <w:r w:rsidR="002576B0">
        <w:t>s</w:t>
      </w:r>
      <w:r>
        <w:t xml:space="preserve"> in </w:t>
      </w:r>
      <w:r>
        <w:rPr>
          <w:noProof/>
        </w:rPr>
        <w:drawing>
          <wp:anchor distT="0" distB="0" distL="114300" distR="114300" simplePos="0" relativeHeight="251693056" behindDoc="0" locked="0" layoutInCell="1" allowOverlap="1">
            <wp:simplePos x="0" y="0"/>
            <wp:positionH relativeFrom="page">
              <wp:posOffset>914400</wp:posOffset>
            </wp:positionH>
            <wp:positionV relativeFrom="page">
              <wp:posOffset>2272030</wp:posOffset>
            </wp:positionV>
            <wp:extent cx="5943600" cy="2437765"/>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config2.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2437765"/>
                    </a:xfrm>
                    <a:prstGeom prst="rect">
                      <a:avLst/>
                    </a:prstGeom>
                  </pic:spPr>
                </pic:pic>
              </a:graphicData>
            </a:graphic>
          </wp:anchor>
        </w:drawing>
      </w:r>
      <w:r w:rsidR="002576B0">
        <w:t xml:space="preserve">the </w:t>
      </w:r>
      <w:r>
        <w:t>file is InputDateFormats. Sometimes the loadfiles have some date/time field</w:t>
      </w:r>
      <w:r w:rsidR="002576B0">
        <w:t>s</w:t>
      </w:r>
      <w:r>
        <w:t xml:space="preserve"> that is not part of the available date/time list in the application. </w:t>
      </w:r>
      <w:r w:rsidR="002576B0">
        <w:t>Users may add the new date format by adding a semicolon at the end of other date formats and restart the application.</w:t>
      </w:r>
    </w:p>
    <w:p w:rsidR="002576B0" w:rsidRDefault="002576B0" w:rsidP="002176B5"/>
    <w:p w:rsidR="002576B0" w:rsidRDefault="002576B0" w:rsidP="002576B0">
      <w:r>
        <w:t>Another example is Page Row Count. This variable is number of rows in each page which is 500 by default. Users c</w:t>
      </w:r>
      <w:bookmarkStart w:id="0" w:name="_GoBack"/>
      <w:bookmarkEnd w:id="0"/>
      <w:r>
        <w:t>an edit this variable and see that number of rows showed in each page matches this number.</w:t>
      </w:r>
    </w:p>
    <w:p w:rsidR="002576B0" w:rsidRDefault="002576B0" w:rsidP="002176B5"/>
    <w:p w:rsidR="002576B0" w:rsidRPr="002176B5" w:rsidRDefault="002576B0" w:rsidP="002176B5">
      <w:r>
        <w:t>Note: Please don’t edit the variables that you are not sure what they are. Changing these variables irresponsibly can cause slowness or even crashing the application.</w:t>
      </w:r>
    </w:p>
    <w:sectPr w:rsidR="002576B0" w:rsidRPr="002176B5" w:rsidSect="00E752E5">
      <w:headerReference w:type="default" r:id="rId25"/>
      <w:footerReference w:type="default" r:id="rId26"/>
      <w:headerReference w:type="first" r:id="rId27"/>
      <w:pgSz w:w="12240" w:h="15840"/>
      <w:pgMar w:top="1485" w:right="1440" w:bottom="1440" w:left="1440" w:header="720" w:footer="3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374E" w:rsidRDefault="0005374E" w:rsidP="00E05C7F">
      <w:pPr>
        <w:spacing w:before="0" w:after="0"/>
      </w:pPr>
      <w:r>
        <w:separator/>
      </w:r>
    </w:p>
  </w:endnote>
  <w:endnote w:type="continuationSeparator" w:id="0">
    <w:p w:rsidR="0005374E" w:rsidRDefault="0005374E" w:rsidP="00E05C7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5139" w:rsidRPr="00FC5139" w:rsidRDefault="00FC5139" w:rsidP="00335B53">
    <w:pPr>
      <w:pStyle w:val="Footer"/>
    </w:pPr>
  </w:p>
  <w:p w:rsidR="00FC5139" w:rsidRPr="00335B53" w:rsidRDefault="00FC5139" w:rsidP="00335B53">
    <w:pPr>
      <w:pStyle w:val="Footer"/>
      <w:rPr>
        <w:rStyle w:val="Emphasis"/>
      </w:rPr>
    </w:pPr>
    <w:r w:rsidRPr="00335B53">
      <w:rPr>
        <w:rStyle w:val="Emphasis"/>
      </w:rPr>
      <w:t>Confidential and Proprietary</w:t>
    </w:r>
    <w:r w:rsidR="00335B53" w:rsidRPr="00335B53">
      <w:rPr>
        <w:rStyle w:val="Emphasis"/>
      </w:rPr>
      <w:t xml:space="preserve"> </w:t>
    </w:r>
  </w:p>
  <w:p w:rsidR="00FC5139" w:rsidRPr="00FC5139" w:rsidRDefault="00335B53" w:rsidP="00335B53">
    <w:pPr>
      <w:pStyle w:val="Footer"/>
    </w:pPr>
    <w:r>
      <w:tab/>
    </w:r>
    <w:r w:rsidRPr="00FC5139">
      <w:t xml:space="preserve">Page </w:t>
    </w:r>
    <w:r w:rsidRPr="00FC5139">
      <w:fldChar w:fldCharType="begin"/>
    </w:r>
    <w:r w:rsidRPr="00FC5139">
      <w:instrText xml:space="preserve"> PAGE </w:instrText>
    </w:r>
    <w:r w:rsidRPr="00FC5139">
      <w:fldChar w:fldCharType="separate"/>
    </w:r>
    <w:r w:rsidR="002576B0">
      <w:rPr>
        <w:noProof/>
      </w:rPr>
      <w:t>12</w:t>
    </w:r>
    <w:r w:rsidRPr="00FC5139">
      <w:fldChar w:fldCharType="end"/>
    </w:r>
  </w:p>
  <w:p w:rsidR="00E37B69" w:rsidRPr="00FC5139" w:rsidRDefault="00E37B69" w:rsidP="00335B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374E" w:rsidRDefault="0005374E" w:rsidP="00E05C7F">
      <w:pPr>
        <w:spacing w:before="0" w:after="0"/>
      </w:pPr>
      <w:r>
        <w:separator/>
      </w:r>
    </w:p>
  </w:footnote>
  <w:footnote w:type="continuationSeparator" w:id="0">
    <w:p w:rsidR="0005374E" w:rsidRDefault="0005374E" w:rsidP="00E05C7F">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18DB" w:rsidRPr="009F18DB" w:rsidRDefault="007850DA" w:rsidP="009F18DB">
    <w:pPr>
      <w:tabs>
        <w:tab w:val="center" w:pos="4320"/>
        <w:tab w:val="left" w:pos="6760"/>
        <w:tab w:val="right" w:pos="8640"/>
        <w:tab w:val="right" w:pos="9360"/>
      </w:tabs>
      <w:spacing w:before="0" w:after="0"/>
      <w:rPr>
        <w:rFonts w:eastAsia="Times New Roman" w:cs="Times New Roman"/>
        <w:color w:val="545759"/>
        <w:sz w:val="20"/>
        <w:szCs w:val="20"/>
        <w:lang w:val="en-GB"/>
      </w:rPr>
    </w:pPr>
    <w:r w:rsidRPr="0014023D">
      <w:rPr>
        <w:rFonts w:eastAsia="Times New Roman" w:cs="Times New Roman"/>
        <w:noProof/>
        <w:color w:val="545759"/>
        <w:sz w:val="20"/>
        <w:szCs w:val="20"/>
      </w:rPr>
      <w:drawing>
        <wp:anchor distT="0" distB="0" distL="114300" distR="114300" simplePos="0" relativeHeight="251668480" behindDoc="0" locked="1" layoutInCell="1" allowOverlap="1" wp14:anchorId="5AF49CAA" wp14:editId="752B00A5">
          <wp:simplePos x="0" y="0"/>
          <wp:positionH relativeFrom="page">
            <wp:align>right</wp:align>
          </wp:positionH>
          <wp:positionV relativeFrom="page">
            <wp:align>top</wp:align>
          </wp:positionV>
          <wp:extent cx="1661160" cy="4030980"/>
          <wp:effectExtent l="0" t="0" r="0" b="762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y-triangle.jpg"/>
                  <pic:cNvPicPr/>
                </pic:nvPicPr>
                <pic:blipFill rotWithShape="1">
                  <a:blip r:embed="rId1">
                    <a:duotone>
                      <a:schemeClr val="accent1">
                        <a:shade val="45000"/>
                        <a:satMod val="135000"/>
                      </a:schemeClr>
                      <a:prstClr val="white"/>
                    </a:duotone>
                    <a:extLst>
                      <a:ext uri="{28A0092B-C50C-407E-A947-70E740481C1C}">
                        <a14:useLocalDpi xmlns:a14="http://schemas.microsoft.com/office/drawing/2010/main" val="0"/>
                      </a:ext>
                    </a:extLst>
                  </a:blip>
                  <a:srcRect l="71401" t="1" r="7536" b="60778"/>
                  <a:stretch/>
                </pic:blipFill>
                <pic:spPr bwMode="auto">
                  <a:xfrm>
                    <a:off x="0" y="0"/>
                    <a:ext cx="1661160" cy="4030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F18DB" w:rsidRPr="009F18DB" w:rsidRDefault="00CE0CED" w:rsidP="009F18DB">
    <w:pPr>
      <w:tabs>
        <w:tab w:val="center" w:pos="4320"/>
        <w:tab w:val="left" w:pos="6760"/>
        <w:tab w:val="right" w:pos="8640"/>
        <w:tab w:val="right" w:pos="9360"/>
      </w:tabs>
      <w:spacing w:before="0" w:after="0"/>
      <w:rPr>
        <w:rFonts w:eastAsia="Times New Roman" w:cs="Times New Roman"/>
        <w:color w:val="545759"/>
        <w:sz w:val="20"/>
        <w:szCs w:val="20"/>
        <w:lang w:val="en-GB"/>
      </w:rPr>
    </w:pPr>
    <w:r>
      <w:rPr>
        <w:noProof/>
      </w:rPr>
      <w:drawing>
        <wp:anchor distT="0" distB="0" distL="114300" distR="114300" simplePos="0" relativeHeight="251676672" behindDoc="0" locked="0" layoutInCell="1" allowOverlap="1" wp14:anchorId="3CFB246D" wp14:editId="09B150C7">
          <wp:simplePos x="0" y="0"/>
          <wp:positionH relativeFrom="column">
            <wp:posOffset>-104775</wp:posOffset>
          </wp:positionH>
          <wp:positionV relativeFrom="paragraph">
            <wp:posOffset>80010</wp:posOffset>
          </wp:positionV>
          <wp:extent cx="1537970" cy="274320"/>
          <wp:effectExtent l="0" t="0" r="5080" b="0"/>
          <wp:wrapNone/>
          <wp:docPr id="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raphics\Marketing\Brand Refresh\Logos\M_NavigantLogo_CMYK.jpg"/>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537970" cy="2743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9F18DB" w:rsidRPr="009F18DB" w:rsidRDefault="009F18DB" w:rsidP="009F18DB">
    <w:pPr>
      <w:tabs>
        <w:tab w:val="center" w:pos="4320"/>
        <w:tab w:val="left" w:pos="6760"/>
        <w:tab w:val="right" w:pos="8640"/>
        <w:tab w:val="right" w:pos="9360"/>
      </w:tabs>
      <w:spacing w:before="0" w:after="0"/>
      <w:rPr>
        <w:rFonts w:eastAsia="Times New Roman" w:cs="Times New Roman"/>
        <w:color w:val="545759"/>
        <w:sz w:val="20"/>
        <w:szCs w:val="20"/>
        <w:lang w:val="en-GB"/>
      </w:rPr>
    </w:pPr>
  </w:p>
  <w:p w:rsidR="009F18DB" w:rsidRPr="009F18DB" w:rsidRDefault="009F18DB" w:rsidP="009F18DB">
    <w:pPr>
      <w:tabs>
        <w:tab w:val="center" w:pos="4320"/>
        <w:tab w:val="left" w:pos="6760"/>
        <w:tab w:val="right" w:pos="8640"/>
        <w:tab w:val="right" w:pos="9360"/>
      </w:tabs>
      <w:spacing w:before="0" w:after="0"/>
      <w:rPr>
        <w:rFonts w:eastAsia="Times New Roman" w:cs="Times New Roman"/>
        <w:color w:val="545759"/>
        <w:sz w:val="20"/>
        <w:szCs w:val="20"/>
        <w:lang w:val="en-GB"/>
      </w:rPr>
    </w:pPr>
  </w:p>
  <w:p w:rsidR="009F18DB" w:rsidRPr="009F18DB" w:rsidRDefault="009F18DB" w:rsidP="009F18DB">
    <w:pPr>
      <w:tabs>
        <w:tab w:val="center" w:pos="4320"/>
        <w:tab w:val="left" w:pos="6760"/>
        <w:tab w:val="right" w:pos="8640"/>
        <w:tab w:val="right" w:pos="9360"/>
      </w:tabs>
      <w:spacing w:before="0" w:after="0"/>
      <w:rPr>
        <w:rFonts w:eastAsia="Times New Roman" w:cs="Times New Roman"/>
        <w:color w:val="545759"/>
        <w:sz w:val="20"/>
        <w:szCs w:val="20"/>
        <w:lang w:val="en-GB"/>
      </w:rPr>
    </w:pPr>
  </w:p>
  <w:p w:rsidR="00E05C7F" w:rsidRPr="009F18DB" w:rsidRDefault="00E05C7F" w:rsidP="009F18DB">
    <w:pPr>
      <w:pStyle w:val="Header"/>
      <w:spacing w:before="0" w:after="120"/>
      <w:rPr>
        <w:rFonts w:eastAsia="Times New Roman" w:cs="Times New Roman"/>
        <w:color w:val="545759"/>
        <w:sz w:val="20"/>
        <w:szCs w:val="20"/>
        <w:lang w:val="en-G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023D" w:rsidRPr="009F18DB" w:rsidRDefault="0014023D" w:rsidP="0014023D">
    <w:pPr>
      <w:tabs>
        <w:tab w:val="center" w:pos="4320"/>
        <w:tab w:val="left" w:pos="6760"/>
        <w:tab w:val="right" w:pos="8640"/>
        <w:tab w:val="right" w:pos="9360"/>
      </w:tabs>
      <w:spacing w:before="0" w:after="0"/>
      <w:rPr>
        <w:rFonts w:eastAsia="Times New Roman" w:cs="Times New Roman"/>
        <w:color w:val="545759"/>
        <w:sz w:val="20"/>
        <w:szCs w:val="20"/>
        <w:lang w:val="en-GB"/>
      </w:rPr>
    </w:pPr>
  </w:p>
  <w:p w:rsidR="0014023D" w:rsidRPr="009F18DB" w:rsidRDefault="0052678A" w:rsidP="0014023D">
    <w:pPr>
      <w:tabs>
        <w:tab w:val="center" w:pos="4320"/>
        <w:tab w:val="left" w:pos="6760"/>
        <w:tab w:val="right" w:pos="8640"/>
        <w:tab w:val="right" w:pos="9360"/>
      </w:tabs>
      <w:spacing w:before="0" w:after="0"/>
      <w:rPr>
        <w:rFonts w:eastAsia="Times New Roman" w:cs="Times New Roman"/>
        <w:color w:val="545759"/>
        <w:sz w:val="20"/>
        <w:szCs w:val="20"/>
        <w:lang w:val="en-GB"/>
      </w:rPr>
    </w:pPr>
    <w:r>
      <w:rPr>
        <w:noProof/>
      </w:rPr>
      <w:drawing>
        <wp:anchor distT="0" distB="0" distL="114300" distR="114300" simplePos="0" relativeHeight="251674624" behindDoc="0" locked="0" layoutInCell="1" allowOverlap="1" wp14:anchorId="63B41757" wp14:editId="0EF05779">
          <wp:simplePos x="0" y="0"/>
          <wp:positionH relativeFrom="column">
            <wp:posOffset>-104775</wp:posOffset>
          </wp:positionH>
          <wp:positionV relativeFrom="paragraph">
            <wp:posOffset>89535</wp:posOffset>
          </wp:positionV>
          <wp:extent cx="1537970" cy="274320"/>
          <wp:effectExtent l="0" t="0" r="5080" b="0"/>
          <wp:wrapNone/>
          <wp:docPr id="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raphics\Marketing\Brand Refresh\Logos\M_NavigantLogo_CMYK.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537970" cy="2743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14023D" w:rsidRPr="009F18DB" w:rsidRDefault="0014023D" w:rsidP="0014023D">
    <w:pPr>
      <w:tabs>
        <w:tab w:val="center" w:pos="4320"/>
        <w:tab w:val="left" w:pos="6760"/>
        <w:tab w:val="right" w:pos="8640"/>
        <w:tab w:val="right" w:pos="9360"/>
      </w:tabs>
      <w:spacing w:before="0" w:after="0"/>
      <w:rPr>
        <w:rFonts w:eastAsia="Times New Roman" w:cs="Times New Roman"/>
        <w:color w:val="545759"/>
        <w:sz w:val="20"/>
        <w:szCs w:val="20"/>
        <w:lang w:val="en-GB"/>
      </w:rPr>
    </w:pPr>
  </w:p>
  <w:p w:rsidR="0014023D" w:rsidRPr="009F18DB" w:rsidRDefault="0014023D" w:rsidP="0014023D">
    <w:pPr>
      <w:tabs>
        <w:tab w:val="center" w:pos="4320"/>
        <w:tab w:val="left" w:pos="6760"/>
        <w:tab w:val="right" w:pos="8640"/>
        <w:tab w:val="right" w:pos="9360"/>
      </w:tabs>
      <w:spacing w:before="0" w:after="0"/>
      <w:rPr>
        <w:rFonts w:eastAsia="Times New Roman" w:cs="Times New Roman"/>
        <w:color w:val="545759"/>
        <w:sz w:val="20"/>
        <w:szCs w:val="20"/>
        <w:lang w:val="en-GB"/>
      </w:rPr>
    </w:pPr>
  </w:p>
  <w:p w:rsidR="0014023D" w:rsidRPr="009F18DB" w:rsidRDefault="0014023D" w:rsidP="0014023D">
    <w:pPr>
      <w:tabs>
        <w:tab w:val="center" w:pos="4320"/>
        <w:tab w:val="left" w:pos="6760"/>
        <w:tab w:val="right" w:pos="8640"/>
        <w:tab w:val="right" w:pos="9360"/>
      </w:tabs>
      <w:spacing w:before="0" w:after="0"/>
      <w:rPr>
        <w:rFonts w:eastAsia="Times New Roman" w:cs="Times New Roman"/>
        <w:color w:val="545759"/>
        <w:sz w:val="20"/>
        <w:szCs w:val="20"/>
        <w:lang w:val="en-GB"/>
      </w:rPr>
    </w:pPr>
  </w:p>
  <w:p w:rsidR="00791235" w:rsidRPr="0014023D" w:rsidRDefault="00D96F86" w:rsidP="0014023D">
    <w:pPr>
      <w:tabs>
        <w:tab w:val="center" w:pos="4320"/>
        <w:tab w:val="left" w:pos="6760"/>
        <w:tab w:val="right" w:pos="8640"/>
        <w:tab w:val="right" w:pos="9360"/>
      </w:tabs>
      <w:spacing w:before="0" w:after="0"/>
      <w:rPr>
        <w:rFonts w:eastAsia="Times New Roman" w:cs="Times New Roman"/>
        <w:color w:val="545759"/>
        <w:sz w:val="20"/>
        <w:szCs w:val="20"/>
        <w:lang w:val="en-GB"/>
      </w:rPr>
    </w:pPr>
    <w:r w:rsidRPr="0014023D">
      <w:rPr>
        <w:rFonts w:eastAsia="Times New Roman" w:cs="Times New Roman"/>
        <w:noProof/>
        <w:color w:val="545759"/>
        <w:sz w:val="20"/>
        <w:szCs w:val="20"/>
      </w:rPr>
      <w:drawing>
        <wp:anchor distT="0" distB="0" distL="114300" distR="114300" simplePos="0" relativeHeight="251666432" behindDoc="0" locked="1" layoutInCell="1" allowOverlap="1" wp14:anchorId="2FAAB56C" wp14:editId="42FEC594">
          <wp:simplePos x="0" y="0"/>
          <wp:positionH relativeFrom="page">
            <wp:posOffset>6103620</wp:posOffset>
          </wp:positionH>
          <wp:positionV relativeFrom="page">
            <wp:posOffset>7620</wp:posOffset>
          </wp:positionV>
          <wp:extent cx="1661160" cy="4030980"/>
          <wp:effectExtent l="0" t="0" r="0" b="762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y-triangle.jpg"/>
                  <pic:cNvPicPr/>
                </pic:nvPicPr>
                <pic:blipFill rotWithShape="1">
                  <a:blip r:embed="rId2">
                    <a:duotone>
                      <a:schemeClr val="accent1">
                        <a:shade val="45000"/>
                        <a:satMod val="135000"/>
                      </a:schemeClr>
                      <a:prstClr val="white"/>
                    </a:duotone>
                    <a:extLst>
                      <a:ext uri="{28A0092B-C50C-407E-A947-70E740481C1C}">
                        <a14:useLocalDpi xmlns:a14="http://schemas.microsoft.com/office/drawing/2010/main" val="0"/>
                      </a:ext>
                    </a:extLst>
                  </a:blip>
                  <a:srcRect l="71401" t="1" r="7536" b="60778"/>
                  <a:stretch/>
                </pic:blipFill>
                <pic:spPr bwMode="auto">
                  <a:xfrm>
                    <a:off x="0" y="0"/>
                    <a:ext cx="1661160" cy="4030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0E4D16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F40EFF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802B22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9F646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D64A5A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9E2ED8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67E85F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4AA1CA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0ACFD6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DD2B81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8973EE"/>
    <w:multiLevelType w:val="hybridMultilevel"/>
    <w:tmpl w:val="A830BC82"/>
    <w:lvl w:ilvl="0" w:tplc="451E0884">
      <w:numFmt w:val="bullet"/>
      <w:lvlText w:val=""/>
      <w:lvlJc w:val="left"/>
      <w:pPr>
        <w:ind w:left="1800" w:hanging="360"/>
      </w:pPr>
      <w:rPr>
        <w:rFonts w:ascii="Symbol" w:eastAsiaTheme="minorHAnsi" w:hAnsi="Symbol" w:cstheme="minorBidi" w:hint="default"/>
        <w:b w:val="0"/>
        <w:i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0914324"/>
    <w:multiLevelType w:val="hybridMultilevel"/>
    <w:tmpl w:val="84763EC0"/>
    <w:lvl w:ilvl="0" w:tplc="04090001">
      <w:start w:val="1"/>
      <w:numFmt w:val="bullet"/>
      <w:pStyle w:val="Resume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BD6944"/>
    <w:multiLevelType w:val="hybridMultilevel"/>
    <w:tmpl w:val="282A3CF2"/>
    <w:lvl w:ilvl="0" w:tplc="B338DAC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5943DF"/>
    <w:multiLevelType w:val="hybridMultilevel"/>
    <w:tmpl w:val="C2C6D89E"/>
    <w:lvl w:ilvl="0" w:tplc="B2B0AF9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512E7A"/>
    <w:multiLevelType w:val="hybridMultilevel"/>
    <w:tmpl w:val="48509F40"/>
    <w:lvl w:ilvl="0" w:tplc="AE684B0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2"/>
  </w:num>
  <w:num w:numId="14">
    <w:abstractNumId w:val="14"/>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cyMjI1MTYxNDE3sDRX0lEKTi0uzszPAykwqgUAXI262CwAAAA="/>
  </w:docVars>
  <w:rsids>
    <w:rsidRoot w:val="00D06F2D"/>
    <w:rsid w:val="00007086"/>
    <w:rsid w:val="000420A8"/>
    <w:rsid w:val="00047167"/>
    <w:rsid w:val="0005374E"/>
    <w:rsid w:val="000565C4"/>
    <w:rsid w:val="00071118"/>
    <w:rsid w:val="000A4BFB"/>
    <w:rsid w:val="000A7D7F"/>
    <w:rsid w:val="000C5089"/>
    <w:rsid w:val="000D1320"/>
    <w:rsid w:val="000E5F8B"/>
    <w:rsid w:val="00100382"/>
    <w:rsid w:val="00110261"/>
    <w:rsid w:val="001106A5"/>
    <w:rsid w:val="0014023D"/>
    <w:rsid w:val="0015281C"/>
    <w:rsid w:val="001721BE"/>
    <w:rsid w:val="00185FC1"/>
    <w:rsid w:val="001A3AB4"/>
    <w:rsid w:val="001F0BFB"/>
    <w:rsid w:val="002044BD"/>
    <w:rsid w:val="002176B5"/>
    <w:rsid w:val="0025637E"/>
    <w:rsid w:val="002576B0"/>
    <w:rsid w:val="00263C4C"/>
    <w:rsid w:val="002E4204"/>
    <w:rsid w:val="002E51E4"/>
    <w:rsid w:val="002E6661"/>
    <w:rsid w:val="0031098E"/>
    <w:rsid w:val="00330C8E"/>
    <w:rsid w:val="00335B53"/>
    <w:rsid w:val="00356CB5"/>
    <w:rsid w:val="003647B9"/>
    <w:rsid w:val="00376926"/>
    <w:rsid w:val="003844ED"/>
    <w:rsid w:val="00390084"/>
    <w:rsid w:val="003969F6"/>
    <w:rsid w:val="003975C5"/>
    <w:rsid w:val="003A721A"/>
    <w:rsid w:val="003B0F0E"/>
    <w:rsid w:val="003D2387"/>
    <w:rsid w:val="003E0B52"/>
    <w:rsid w:val="003E123C"/>
    <w:rsid w:val="003F3781"/>
    <w:rsid w:val="003F6C98"/>
    <w:rsid w:val="00413364"/>
    <w:rsid w:val="00415D2B"/>
    <w:rsid w:val="00416ABF"/>
    <w:rsid w:val="00443370"/>
    <w:rsid w:val="00446C22"/>
    <w:rsid w:val="0047723E"/>
    <w:rsid w:val="00492D24"/>
    <w:rsid w:val="00495CD6"/>
    <w:rsid w:val="004E1252"/>
    <w:rsid w:val="004E61AA"/>
    <w:rsid w:val="005028E2"/>
    <w:rsid w:val="00520B72"/>
    <w:rsid w:val="0052678A"/>
    <w:rsid w:val="005554C5"/>
    <w:rsid w:val="005731B8"/>
    <w:rsid w:val="00590DD6"/>
    <w:rsid w:val="00593247"/>
    <w:rsid w:val="005C2D24"/>
    <w:rsid w:val="005E6CAC"/>
    <w:rsid w:val="005F4EA3"/>
    <w:rsid w:val="005F65C8"/>
    <w:rsid w:val="0062044E"/>
    <w:rsid w:val="00695B31"/>
    <w:rsid w:val="006B6E03"/>
    <w:rsid w:val="006B7CFB"/>
    <w:rsid w:val="006E7D8E"/>
    <w:rsid w:val="00712245"/>
    <w:rsid w:val="0071429A"/>
    <w:rsid w:val="00715315"/>
    <w:rsid w:val="007412C5"/>
    <w:rsid w:val="007850DA"/>
    <w:rsid w:val="00791235"/>
    <w:rsid w:val="007919D6"/>
    <w:rsid w:val="007948EE"/>
    <w:rsid w:val="0079647A"/>
    <w:rsid w:val="007B2775"/>
    <w:rsid w:val="007B3737"/>
    <w:rsid w:val="007D4F7C"/>
    <w:rsid w:val="007E582C"/>
    <w:rsid w:val="00814C53"/>
    <w:rsid w:val="00842D4B"/>
    <w:rsid w:val="00843F33"/>
    <w:rsid w:val="0085768B"/>
    <w:rsid w:val="00863849"/>
    <w:rsid w:val="00863CEA"/>
    <w:rsid w:val="00873254"/>
    <w:rsid w:val="00887C70"/>
    <w:rsid w:val="008D0198"/>
    <w:rsid w:val="008D4B82"/>
    <w:rsid w:val="008E0685"/>
    <w:rsid w:val="00910D89"/>
    <w:rsid w:val="00954F62"/>
    <w:rsid w:val="00961272"/>
    <w:rsid w:val="00974989"/>
    <w:rsid w:val="0098178E"/>
    <w:rsid w:val="00984F4D"/>
    <w:rsid w:val="00994EC0"/>
    <w:rsid w:val="00997285"/>
    <w:rsid w:val="009B6226"/>
    <w:rsid w:val="009C4FF7"/>
    <w:rsid w:val="009E0E7E"/>
    <w:rsid w:val="009F18DB"/>
    <w:rsid w:val="00A046EB"/>
    <w:rsid w:val="00A457F3"/>
    <w:rsid w:val="00A45DF2"/>
    <w:rsid w:val="00A717C2"/>
    <w:rsid w:val="00AA44A0"/>
    <w:rsid w:val="00AA604D"/>
    <w:rsid w:val="00AC2DE0"/>
    <w:rsid w:val="00B02DF4"/>
    <w:rsid w:val="00B55307"/>
    <w:rsid w:val="00B719E2"/>
    <w:rsid w:val="00B845CE"/>
    <w:rsid w:val="00B97D0E"/>
    <w:rsid w:val="00BA17A6"/>
    <w:rsid w:val="00BD1C75"/>
    <w:rsid w:val="00BD5484"/>
    <w:rsid w:val="00C12690"/>
    <w:rsid w:val="00C16880"/>
    <w:rsid w:val="00C41474"/>
    <w:rsid w:val="00C505E5"/>
    <w:rsid w:val="00C52252"/>
    <w:rsid w:val="00C809CA"/>
    <w:rsid w:val="00C8429C"/>
    <w:rsid w:val="00CB1336"/>
    <w:rsid w:val="00CD0A5B"/>
    <w:rsid w:val="00CD4925"/>
    <w:rsid w:val="00CE0502"/>
    <w:rsid w:val="00CE0CED"/>
    <w:rsid w:val="00CE2BC8"/>
    <w:rsid w:val="00D06F2D"/>
    <w:rsid w:val="00D31456"/>
    <w:rsid w:val="00D57FD3"/>
    <w:rsid w:val="00D74CF3"/>
    <w:rsid w:val="00D90976"/>
    <w:rsid w:val="00D96F86"/>
    <w:rsid w:val="00DA2A1E"/>
    <w:rsid w:val="00DB2E24"/>
    <w:rsid w:val="00DB54CC"/>
    <w:rsid w:val="00DC2EA4"/>
    <w:rsid w:val="00DE1DFB"/>
    <w:rsid w:val="00DF0D8B"/>
    <w:rsid w:val="00DF1796"/>
    <w:rsid w:val="00E02951"/>
    <w:rsid w:val="00E04F90"/>
    <w:rsid w:val="00E05C7F"/>
    <w:rsid w:val="00E37B69"/>
    <w:rsid w:val="00E752E5"/>
    <w:rsid w:val="00EB01BA"/>
    <w:rsid w:val="00EB1A42"/>
    <w:rsid w:val="00EC7009"/>
    <w:rsid w:val="00ED2A49"/>
    <w:rsid w:val="00ED3E2C"/>
    <w:rsid w:val="00EF68F7"/>
    <w:rsid w:val="00EF7B28"/>
    <w:rsid w:val="00F403F0"/>
    <w:rsid w:val="00F52D7C"/>
    <w:rsid w:val="00F544C4"/>
    <w:rsid w:val="00F7687A"/>
    <w:rsid w:val="00FC1674"/>
    <w:rsid w:val="00FC5139"/>
    <w:rsid w:val="00FD2343"/>
    <w:rsid w:val="00FF1C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7B376589-A975-40C6-A3AA-1F24397E9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4204"/>
    <w:pPr>
      <w:spacing w:before="120" w:after="120" w:line="240" w:lineRule="auto"/>
    </w:pPr>
    <w:rPr>
      <w:rFonts w:ascii="Arial" w:hAnsi="Arial"/>
    </w:rPr>
  </w:style>
  <w:style w:type="paragraph" w:styleId="Heading1">
    <w:name w:val="heading 1"/>
    <w:basedOn w:val="Normal"/>
    <w:next w:val="Normal"/>
    <w:link w:val="Heading1Char"/>
    <w:uiPriority w:val="9"/>
    <w:qFormat/>
    <w:rsid w:val="00DF1796"/>
    <w:pPr>
      <w:keepNext/>
      <w:keepLines/>
      <w:spacing w:before="240" w:after="240"/>
      <w:outlineLvl w:val="0"/>
    </w:pPr>
    <w:rPr>
      <w:rFonts w:eastAsiaTheme="majorEastAsia" w:cstheme="majorBidi"/>
      <w:b/>
      <w:color w:val="6FA000" w:themeColor="accent1" w:themeShade="BF"/>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5C7F"/>
    <w:pPr>
      <w:tabs>
        <w:tab w:val="center" w:pos="4680"/>
        <w:tab w:val="right" w:pos="9360"/>
      </w:tabs>
      <w:spacing w:after="600"/>
    </w:pPr>
    <w:rPr>
      <w:sz w:val="28"/>
    </w:rPr>
  </w:style>
  <w:style w:type="character" w:customStyle="1" w:styleId="HeaderChar">
    <w:name w:val="Header Char"/>
    <w:basedOn w:val="DefaultParagraphFont"/>
    <w:link w:val="Header"/>
    <w:uiPriority w:val="99"/>
    <w:rsid w:val="00E05C7F"/>
    <w:rPr>
      <w:rFonts w:ascii="Arial" w:hAnsi="Arial"/>
      <w:sz w:val="28"/>
    </w:rPr>
  </w:style>
  <w:style w:type="paragraph" w:styleId="Footer">
    <w:name w:val="footer"/>
    <w:basedOn w:val="Normal"/>
    <w:link w:val="FooterChar"/>
    <w:uiPriority w:val="99"/>
    <w:unhideWhenUsed/>
    <w:rsid w:val="00335B53"/>
    <w:pPr>
      <w:tabs>
        <w:tab w:val="right" w:pos="9360"/>
      </w:tabs>
      <w:spacing w:after="0"/>
      <w:contextualSpacing/>
    </w:pPr>
    <w:rPr>
      <w:sz w:val="20"/>
    </w:rPr>
  </w:style>
  <w:style w:type="character" w:customStyle="1" w:styleId="FooterChar">
    <w:name w:val="Footer Char"/>
    <w:basedOn w:val="DefaultParagraphFont"/>
    <w:link w:val="Footer"/>
    <w:uiPriority w:val="99"/>
    <w:rsid w:val="00335B53"/>
    <w:rPr>
      <w:rFonts w:ascii="Arial" w:hAnsi="Arial"/>
      <w:sz w:val="20"/>
    </w:rPr>
  </w:style>
  <w:style w:type="character" w:customStyle="1" w:styleId="Heading1Char">
    <w:name w:val="Heading 1 Char"/>
    <w:basedOn w:val="DefaultParagraphFont"/>
    <w:link w:val="Heading1"/>
    <w:uiPriority w:val="9"/>
    <w:rsid w:val="00DF1796"/>
    <w:rPr>
      <w:rFonts w:ascii="Arial" w:eastAsiaTheme="majorEastAsia" w:hAnsi="Arial" w:cstheme="majorBidi"/>
      <w:b/>
      <w:color w:val="6FA000" w:themeColor="accent1" w:themeShade="BF"/>
      <w:sz w:val="36"/>
      <w:szCs w:val="32"/>
    </w:rPr>
  </w:style>
  <w:style w:type="character" w:styleId="Hyperlink">
    <w:name w:val="Hyperlink"/>
    <w:basedOn w:val="DefaultParagraphFont"/>
    <w:uiPriority w:val="99"/>
    <w:unhideWhenUsed/>
    <w:rsid w:val="00E05C7F"/>
    <w:rPr>
      <w:color w:val="006579" w:themeColor="hyperlink"/>
      <w:u w:val="single"/>
    </w:rPr>
  </w:style>
  <w:style w:type="paragraph" w:customStyle="1" w:styleId="SectionHeading">
    <w:name w:val="Section Heading"/>
    <w:basedOn w:val="Normal"/>
    <w:next w:val="Normal"/>
    <w:qFormat/>
    <w:rsid w:val="00335B53"/>
    <w:pPr>
      <w:shd w:val="clear" w:color="auto" w:fill="95D600" w:themeFill="accent1"/>
      <w:spacing w:before="360" w:line="276" w:lineRule="auto"/>
    </w:pPr>
    <w:rPr>
      <w:b/>
      <w:color w:val="FFFFFF" w:themeColor="background1"/>
      <w:sz w:val="24"/>
    </w:rPr>
  </w:style>
  <w:style w:type="paragraph" w:customStyle="1" w:styleId="ResumeBullet">
    <w:name w:val="Resume Bullet"/>
    <w:basedOn w:val="Normal"/>
    <w:link w:val="ResumeBulletChar"/>
    <w:qFormat/>
    <w:rsid w:val="00335B53"/>
    <w:pPr>
      <w:widowControl w:val="0"/>
      <w:numPr>
        <w:numId w:val="12"/>
      </w:numPr>
      <w:spacing w:before="0" w:after="240" w:line="276" w:lineRule="auto"/>
      <w:ind w:left="360"/>
    </w:pPr>
    <w:rPr>
      <w:rFonts w:eastAsia="Times New Roman" w:cs="Times New Roman"/>
      <w:bCs/>
      <w:color w:val="555759" w:themeColor="text2"/>
      <w:sz w:val="20"/>
      <w:szCs w:val="20"/>
      <w:lang w:eastAsia="x-none"/>
    </w:rPr>
  </w:style>
  <w:style w:type="character" w:customStyle="1" w:styleId="Bold">
    <w:name w:val="Bold"/>
    <w:basedOn w:val="DefaultParagraphFont"/>
    <w:uiPriority w:val="1"/>
    <w:qFormat/>
    <w:rsid w:val="00DF1796"/>
    <w:rPr>
      <w:b/>
    </w:rPr>
  </w:style>
  <w:style w:type="paragraph" w:customStyle="1" w:styleId="Subheading">
    <w:name w:val="Subheading"/>
    <w:basedOn w:val="Normal"/>
    <w:next w:val="Normal"/>
    <w:qFormat/>
    <w:rsid w:val="00335B53"/>
    <w:pPr>
      <w:spacing w:before="240"/>
    </w:pPr>
    <w:rPr>
      <w:b/>
      <w:color w:val="555759" w:themeColor="text2"/>
      <w:sz w:val="24"/>
    </w:rPr>
  </w:style>
  <w:style w:type="table" w:styleId="TableGrid">
    <w:name w:val="Table Grid"/>
    <w:basedOn w:val="TableNormal"/>
    <w:uiPriority w:val="39"/>
    <w:rsid w:val="002E66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91235"/>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1235"/>
    <w:rPr>
      <w:rFonts w:ascii="Segoe UI" w:hAnsi="Segoe UI" w:cs="Segoe UI"/>
      <w:sz w:val="18"/>
      <w:szCs w:val="18"/>
    </w:rPr>
  </w:style>
  <w:style w:type="character" w:styleId="CommentReference">
    <w:name w:val="annotation reference"/>
    <w:basedOn w:val="DefaultParagraphFont"/>
    <w:uiPriority w:val="99"/>
    <w:semiHidden/>
    <w:unhideWhenUsed/>
    <w:rsid w:val="00791235"/>
    <w:rPr>
      <w:sz w:val="16"/>
      <w:szCs w:val="16"/>
    </w:rPr>
  </w:style>
  <w:style w:type="paragraph" w:styleId="CommentText">
    <w:name w:val="annotation text"/>
    <w:basedOn w:val="Normal"/>
    <w:link w:val="CommentTextChar"/>
    <w:uiPriority w:val="99"/>
    <w:semiHidden/>
    <w:unhideWhenUsed/>
    <w:rsid w:val="00791235"/>
    <w:rPr>
      <w:sz w:val="20"/>
      <w:szCs w:val="20"/>
    </w:rPr>
  </w:style>
  <w:style w:type="character" w:customStyle="1" w:styleId="CommentTextChar">
    <w:name w:val="Comment Text Char"/>
    <w:basedOn w:val="DefaultParagraphFont"/>
    <w:link w:val="CommentText"/>
    <w:uiPriority w:val="99"/>
    <w:semiHidden/>
    <w:rsid w:val="00791235"/>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791235"/>
    <w:rPr>
      <w:b/>
      <w:bCs/>
    </w:rPr>
  </w:style>
  <w:style w:type="character" w:customStyle="1" w:styleId="CommentSubjectChar">
    <w:name w:val="Comment Subject Char"/>
    <w:basedOn w:val="CommentTextChar"/>
    <w:link w:val="CommentSubject"/>
    <w:uiPriority w:val="99"/>
    <w:semiHidden/>
    <w:rsid w:val="00791235"/>
    <w:rPr>
      <w:rFonts w:ascii="Arial" w:hAnsi="Arial"/>
      <w:b/>
      <w:bCs/>
      <w:sz w:val="20"/>
      <w:szCs w:val="20"/>
    </w:rPr>
  </w:style>
  <w:style w:type="paragraph" w:styleId="Revision">
    <w:name w:val="Revision"/>
    <w:hidden/>
    <w:uiPriority w:val="99"/>
    <w:semiHidden/>
    <w:rsid w:val="00791235"/>
    <w:pPr>
      <w:spacing w:after="0" w:line="240" w:lineRule="auto"/>
    </w:pPr>
    <w:rPr>
      <w:rFonts w:ascii="Arial" w:hAnsi="Arial"/>
    </w:rPr>
  </w:style>
  <w:style w:type="paragraph" w:customStyle="1" w:styleId="GeneralBodyText">
    <w:name w:val="General Body Text"/>
    <w:basedOn w:val="Normal"/>
    <w:qFormat/>
    <w:rsid w:val="00335B53"/>
    <w:pPr>
      <w:tabs>
        <w:tab w:val="left" w:pos="360"/>
        <w:tab w:val="left" w:pos="720"/>
        <w:tab w:val="left" w:pos="1080"/>
        <w:tab w:val="left" w:pos="1440"/>
      </w:tabs>
      <w:spacing w:before="0"/>
    </w:pPr>
    <w:rPr>
      <w:rFonts w:eastAsia="Calibri" w:cs="Arial"/>
      <w:color w:val="555759" w:themeColor="text2"/>
      <w:sz w:val="20"/>
      <w:szCs w:val="20"/>
    </w:rPr>
  </w:style>
  <w:style w:type="character" w:customStyle="1" w:styleId="ResumeBulletChar">
    <w:name w:val="Resume Bullet Char"/>
    <w:link w:val="ResumeBullet"/>
    <w:rsid w:val="00335B53"/>
    <w:rPr>
      <w:rFonts w:ascii="Arial" w:eastAsia="Times New Roman" w:hAnsi="Arial" w:cs="Times New Roman"/>
      <w:bCs/>
      <w:color w:val="555759" w:themeColor="text2"/>
      <w:sz w:val="20"/>
      <w:szCs w:val="20"/>
      <w:lang w:eastAsia="x-none"/>
    </w:rPr>
  </w:style>
  <w:style w:type="paragraph" w:customStyle="1" w:styleId="NameHeader">
    <w:name w:val="Name Header"/>
    <w:basedOn w:val="Normal"/>
    <w:autoRedefine/>
    <w:qFormat/>
    <w:rsid w:val="003844ED"/>
    <w:pPr>
      <w:spacing w:before="0" w:after="0"/>
    </w:pPr>
    <w:rPr>
      <w:rFonts w:eastAsia="Times New Roman" w:cs="Arial"/>
      <w:b/>
      <w:noProof/>
      <w:color w:val="95D600"/>
      <w:sz w:val="36"/>
      <w:szCs w:val="30"/>
    </w:rPr>
  </w:style>
  <w:style w:type="paragraph" w:customStyle="1" w:styleId="Headerinfo">
    <w:name w:val="Header info"/>
    <w:basedOn w:val="Normal"/>
    <w:qFormat/>
    <w:rsid w:val="000D1320"/>
    <w:pPr>
      <w:tabs>
        <w:tab w:val="right" w:pos="9000"/>
      </w:tabs>
      <w:spacing w:before="0" w:after="0" w:line="276" w:lineRule="auto"/>
    </w:pPr>
    <w:rPr>
      <w:rFonts w:eastAsia="Times New Roman" w:cs="Arial"/>
      <w:noProof/>
      <w:color w:val="545759"/>
      <w:sz w:val="24"/>
      <w:szCs w:val="21"/>
      <w:lang w:val="fr-FR"/>
    </w:rPr>
  </w:style>
  <w:style w:type="character" w:styleId="Emphasis">
    <w:name w:val="Emphasis"/>
    <w:basedOn w:val="DefaultParagraphFont"/>
    <w:uiPriority w:val="20"/>
    <w:qFormat/>
    <w:rsid w:val="00335B53"/>
    <w:rPr>
      <w:i/>
      <w:iCs/>
    </w:rPr>
  </w:style>
  <w:style w:type="paragraph" w:styleId="ListParagraph">
    <w:name w:val="List Paragraph"/>
    <w:basedOn w:val="Normal"/>
    <w:uiPriority w:val="34"/>
    <w:qFormat/>
    <w:rsid w:val="00C522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936255">
      <w:bodyDiv w:val="1"/>
      <w:marLeft w:val="0"/>
      <w:marRight w:val="0"/>
      <w:marTop w:val="0"/>
      <w:marBottom w:val="0"/>
      <w:divBdr>
        <w:top w:val="none" w:sz="0" w:space="0" w:color="auto"/>
        <w:left w:val="none" w:sz="0" w:space="0" w:color="auto"/>
        <w:bottom w:val="none" w:sz="0" w:space="0" w:color="auto"/>
        <w:right w:val="none" w:sz="0" w:space="0" w:color="auto"/>
      </w:divBdr>
    </w:div>
    <w:div w:id="364215594">
      <w:bodyDiv w:val="1"/>
      <w:marLeft w:val="0"/>
      <w:marRight w:val="0"/>
      <w:marTop w:val="0"/>
      <w:marBottom w:val="0"/>
      <w:divBdr>
        <w:top w:val="none" w:sz="0" w:space="0" w:color="auto"/>
        <w:left w:val="none" w:sz="0" w:space="0" w:color="auto"/>
        <w:bottom w:val="none" w:sz="0" w:space="0" w:color="auto"/>
        <w:right w:val="none" w:sz="0" w:space="0" w:color="auto"/>
      </w:divBdr>
    </w:div>
    <w:div w:id="482550859">
      <w:bodyDiv w:val="1"/>
      <w:marLeft w:val="0"/>
      <w:marRight w:val="0"/>
      <w:marTop w:val="0"/>
      <w:marBottom w:val="0"/>
      <w:divBdr>
        <w:top w:val="none" w:sz="0" w:space="0" w:color="auto"/>
        <w:left w:val="none" w:sz="0" w:space="0" w:color="auto"/>
        <w:bottom w:val="none" w:sz="0" w:space="0" w:color="auto"/>
        <w:right w:val="none" w:sz="0" w:space="0" w:color="auto"/>
      </w:divBdr>
    </w:div>
    <w:div w:id="542325748">
      <w:bodyDiv w:val="1"/>
      <w:marLeft w:val="0"/>
      <w:marRight w:val="0"/>
      <w:marTop w:val="0"/>
      <w:marBottom w:val="0"/>
      <w:divBdr>
        <w:top w:val="none" w:sz="0" w:space="0" w:color="auto"/>
        <w:left w:val="none" w:sz="0" w:space="0" w:color="auto"/>
        <w:bottom w:val="none" w:sz="0" w:space="0" w:color="auto"/>
        <w:right w:val="none" w:sz="0" w:space="0" w:color="auto"/>
      </w:divBdr>
    </w:div>
    <w:div w:id="946234151">
      <w:bodyDiv w:val="1"/>
      <w:marLeft w:val="0"/>
      <w:marRight w:val="0"/>
      <w:marTop w:val="0"/>
      <w:marBottom w:val="0"/>
      <w:divBdr>
        <w:top w:val="none" w:sz="0" w:space="0" w:color="auto"/>
        <w:left w:val="none" w:sz="0" w:space="0" w:color="auto"/>
        <w:bottom w:val="none" w:sz="0" w:space="0" w:color="auto"/>
        <w:right w:val="none" w:sz="0" w:space="0" w:color="auto"/>
      </w:divBdr>
    </w:div>
    <w:div w:id="1105617762">
      <w:bodyDiv w:val="1"/>
      <w:marLeft w:val="0"/>
      <w:marRight w:val="0"/>
      <w:marTop w:val="0"/>
      <w:marBottom w:val="0"/>
      <w:divBdr>
        <w:top w:val="none" w:sz="0" w:space="0" w:color="auto"/>
        <w:left w:val="none" w:sz="0" w:space="0" w:color="auto"/>
        <w:bottom w:val="none" w:sz="0" w:space="0" w:color="auto"/>
        <w:right w:val="none" w:sz="0" w:space="0" w:color="auto"/>
      </w:divBdr>
    </w:div>
    <w:div w:id="1325670204">
      <w:bodyDiv w:val="1"/>
      <w:marLeft w:val="0"/>
      <w:marRight w:val="0"/>
      <w:marTop w:val="0"/>
      <w:marBottom w:val="0"/>
      <w:divBdr>
        <w:top w:val="none" w:sz="0" w:space="0" w:color="auto"/>
        <w:left w:val="none" w:sz="0" w:space="0" w:color="auto"/>
        <w:bottom w:val="none" w:sz="0" w:space="0" w:color="auto"/>
        <w:right w:val="none" w:sz="0" w:space="0" w:color="auto"/>
      </w:divBdr>
    </w:div>
    <w:div w:id="1385913880">
      <w:bodyDiv w:val="1"/>
      <w:marLeft w:val="0"/>
      <w:marRight w:val="0"/>
      <w:marTop w:val="0"/>
      <w:marBottom w:val="0"/>
      <w:divBdr>
        <w:top w:val="none" w:sz="0" w:space="0" w:color="auto"/>
        <w:left w:val="none" w:sz="0" w:space="0" w:color="auto"/>
        <w:bottom w:val="none" w:sz="0" w:space="0" w:color="auto"/>
        <w:right w:val="none" w:sz="0" w:space="0" w:color="auto"/>
      </w:divBdr>
    </w:div>
    <w:div w:id="1428846626">
      <w:bodyDiv w:val="1"/>
      <w:marLeft w:val="0"/>
      <w:marRight w:val="0"/>
      <w:marTop w:val="0"/>
      <w:marBottom w:val="0"/>
      <w:divBdr>
        <w:top w:val="none" w:sz="0" w:space="0" w:color="auto"/>
        <w:left w:val="none" w:sz="0" w:space="0" w:color="auto"/>
        <w:bottom w:val="none" w:sz="0" w:space="0" w:color="auto"/>
        <w:right w:val="none" w:sz="0" w:space="0" w:color="auto"/>
      </w:divBdr>
    </w:div>
    <w:div w:id="1588462993">
      <w:bodyDiv w:val="1"/>
      <w:marLeft w:val="0"/>
      <w:marRight w:val="0"/>
      <w:marTop w:val="0"/>
      <w:marBottom w:val="0"/>
      <w:divBdr>
        <w:top w:val="none" w:sz="0" w:space="0" w:color="auto"/>
        <w:left w:val="none" w:sz="0" w:space="0" w:color="auto"/>
        <w:bottom w:val="none" w:sz="0" w:space="0" w:color="auto"/>
        <w:right w:val="none" w:sz="0" w:space="0" w:color="auto"/>
      </w:divBdr>
    </w:div>
    <w:div w:id="1592347916">
      <w:bodyDiv w:val="1"/>
      <w:marLeft w:val="0"/>
      <w:marRight w:val="0"/>
      <w:marTop w:val="0"/>
      <w:marBottom w:val="0"/>
      <w:divBdr>
        <w:top w:val="none" w:sz="0" w:space="0" w:color="auto"/>
        <w:left w:val="none" w:sz="0" w:space="0" w:color="auto"/>
        <w:bottom w:val="none" w:sz="0" w:space="0" w:color="auto"/>
        <w:right w:val="none" w:sz="0" w:space="0" w:color="auto"/>
      </w:divBdr>
    </w:div>
    <w:div w:id="1719208071">
      <w:bodyDiv w:val="1"/>
      <w:marLeft w:val="0"/>
      <w:marRight w:val="0"/>
      <w:marTop w:val="0"/>
      <w:marBottom w:val="0"/>
      <w:divBdr>
        <w:top w:val="none" w:sz="0" w:space="0" w:color="auto"/>
        <w:left w:val="none" w:sz="0" w:space="0" w:color="auto"/>
        <w:bottom w:val="none" w:sz="0" w:space="0" w:color="auto"/>
        <w:right w:val="none" w:sz="0" w:space="0" w:color="auto"/>
      </w:divBdr>
    </w:div>
    <w:div w:id="1838574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19.JPG"/><Relationship Id="rId1" Type="http://schemas.openxmlformats.org/officeDocument/2006/relationships/image" Target="media/image18.jpg"/></Relationships>
</file>

<file path=word/_rels/header2.xml.rels><?xml version="1.0" encoding="UTF-8" standalone="yes"?>
<Relationships xmlns="http://schemas.openxmlformats.org/package/2006/relationships"><Relationship Id="rId2" Type="http://schemas.openxmlformats.org/officeDocument/2006/relationships/image" Target="media/image18.jpg"/><Relationship Id="rId1" Type="http://schemas.openxmlformats.org/officeDocument/2006/relationships/image" Target="media/image19.JPG"/></Relationships>
</file>

<file path=word/_rels/settings.xml.rels><?xml version="1.0" encoding="UTF-8" standalone="yes"?>
<Relationships xmlns="http://schemas.openxmlformats.org/package/2006/relationships"><Relationship Id="rId1" Type="http://schemas.openxmlformats.org/officeDocument/2006/relationships/attachedTemplate" Target="file:///C:\NCI\NCI%20Templates\NavResearch%20Bio_NoPhoto_2016.dotx" TargetMode="External"/></Relationships>
</file>

<file path=word/theme/theme1.xml><?xml version="1.0" encoding="utf-8"?>
<a:theme xmlns:a="http://schemas.openxmlformats.org/drawingml/2006/main" name="Office Theme">
  <a:themeElements>
    <a:clrScheme name="Navigant 2016 Brand">
      <a:dk1>
        <a:sysClr val="windowText" lastClr="000000"/>
      </a:dk1>
      <a:lt1>
        <a:sysClr val="window" lastClr="FFFFFF"/>
      </a:lt1>
      <a:dk2>
        <a:srgbClr val="555759"/>
      </a:dk2>
      <a:lt2>
        <a:srgbClr val="F2F2F2"/>
      </a:lt2>
      <a:accent1>
        <a:srgbClr val="95D600"/>
      </a:accent1>
      <a:accent2>
        <a:srgbClr val="648C1A"/>
      </a:accent2>
      <a:accent3>
        <a:srgbClr val="0093C9"/>
      </a:accent3>
      <a:accent4>
        <a:srgbClr val="FFB718"/>
      </a:accent4>
      <a:accent5>
        <a:srgbClr val="F07B05"/>
      </a:accent5>
      <a:accent6>
        <a:srgbClr val="AC0040"/>
      </a:accent6>
      <a:hlink>
        <a:srgbClr val="006579"/>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48CA31-DCAB-4C6C-A524-35A2BED6C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NavResearch Bio_NoPhoto_2016.dotx</Template>
  <TotalTime>3829</TotalTime>
  <Pages>12</Pages>
  <Words>1021</Words>
  <Characters>5826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Navigant Consulting, Inc.</Company>
  <LinksUpToDate>false</LinksUpToDate>
  <CharactersWithSpaces>6834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Navigant</dc:creator>
  <cp:keywords/>
  <dc:description/>
  <cp:lastModifiedBy>Amin Akhtar</cp:lastModifiedBy>
  <cp:revision>69</cp:revision>
  <cp:lastPrinted>2016-05-11T16:31:00Z</cp:lastPrinted>
  <dcterms:created xsi:type="dcterms:W3CDTF">2016-05-06T15:29:00Z</dcterms:created>
  <dcterms:modified xsi:type="dcterms:W3CDTF">2016-09-08T15:45:00Z</dcterms:modified>
</cp:coreProperties>
</file>